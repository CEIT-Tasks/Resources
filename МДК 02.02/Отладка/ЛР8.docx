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5CDFB" w14:textId="77777777" w:rsidR="00060C2F" w:rsidRDefault="00060C2F" w:rsidP="002402F5"/>
    <w:p w14:paraId="1E0BEB61" w14:textId="77777777" w:rsidR="002402F5" w:rsidRDefault="002402F5" w:rsidP="002402F5"/>
    <w:p w14:paraId="4A51AFDF" w14:textId="77777777" w:rsidR="002402F5" w:rsidRDefault="002402F5" w:rsidP="002402F5"/>
    <w:p w14:paraId="3AD4CA5D" w14:textId="77777777" w:rsidR="002402F5" w:rsidRDefault="002402F5" w:rsidP="002402F5"/>
    <w:p w14:paraId="10642F26" w14:textId="77777777" w:rsidR="002402F5" w:rsidRDefault="002402F5" w:rsidP="002402F5"/>
    <w:p w14:paraId="6E7184B7" w14:textId="77777777" w:rsidR="002402F5" w:rsidRDefault="002402F5" w:rsidP="002402F5"/>
    <w:p w14:paraId="13FD5E5D" w14:textId="77777777" w:rsidR="002402F5" w:rsidRDefault="002402F5" w:rsidP="002402F5"/>
    <w:p w14:paraId="7A19CF40" w14:textId="77777777" w:rsidR="002402F5" w:rsidRDefault="002402F5" w:rsidP="002402F5"/>
    <w:p w14:paraId="4B30D6AA" w14:textId="77777777" w:rsidR="002402F5" w:rsidRDefault="002402F5" w:rsidP="002402F5"/>
    <w:p w14:paraId="2BA820E2" w14:textId="04D6DD96" w:rsidR="002402F5" w:rsidRDefault="002402F5" w:rsidP="002402F5">
      <w:pPr>
        <w:pStyle w:val="a"/>
      </w:pPr>
      <w:r>
        <w:t>Отчёт</w:t>
      </w:r>
      <w:r>
        <w:br/>
        <w:t xml:space="preserve">по </w:t>
      </w:r>
      <w:sdt>
        <w:sdtPr>
          <w:id w:val="-68889509"/>
          <w:placeholder>
            <w:docPart w:val="451B70117E794547BF0E56C4B0B924DA"/>
          </w:placeholder>
          <w:comboBox>
            <w:listItem w:displayText="практической" w:value="практической"/>
            <w:listItem w:displayText="лабораторной" w:value="лабораторной"/>
            <w:listItem w:displayText="самостоятельной" w:value="самостоятельной"/>
          </w:comboBox>
        </w:sdtPr>
        <w:sdtContent>
          <w:r w:rsidR="00266D87">
            <w:t>лабораторной</w:t>
          </w:r>
        </w:sdtContent>
      </w:sdt>
      <w:r>
        <w:t xml:space="preserve"> работе №</w:t>
      </w:r>
      <w:r w:rsidR="00266D87">
        <w:t>8</w:t>
      </w:r>
      <w:r>
        <w:br/>
        <w:t>по дисциплине «</w:t>
      </w:r>
      <w:r w:rsidR="00266D87">
        <w:t>Инструментальные средства разработки программного обеспечения</w:t>
      </w:r>
      <w:r>
        <w:t>»</w:t>
      </w:r>
      <w:r>
        <w:br/>
        <w:t>Тема: «</w:t>
      </w:r>
      <w:r w:rsidR="00266D87">
        <w:t>Отладка проекта</w:t>
      </w:r>
      <w:r>
        <w:t>»</w:t>
      </w:r>
    </w:p>
    <w:p w14:paraId="6C0251DE" w14:textId="77777777" w:rsidR="002402F5" w:rsidRDefault="002402F5" w:rsidP="002402F5">
      <w:pPr>
        <w:pStyle w:val="a"/>
      </w:pPr>
    </w:p>
    <w:p w14:paraId="300BB4B3" w14:textId="77777777" w:rsidR="002402F5" w:rsidRDefault="002402F5" w:rsidP="002402F5">
      <w:pPr>
        <w:pStyle w:val="a"/>
      </w:pPr>
    </w:p>
    <w:p w14:paraId="4C200507" w14:textId="77777777" w:rsidR="002402F5" w:rsidRDefault="002402F5" w:rsidP="002402F5">
      <w:pPr>
        <w:pStyle w:val="a"/>
      </w:pPr>
    </w:p>
    <w:p w14:paraId="036DBAC2" w14:textId="77777777" w:rsidR="002402F5" w:rsidRDefault="002402F5" w:rsidP="002402F5">
      <w:pPr>
        <w:pStyle w:val="a"/>
      </w:pPr>
    </w:p>
    <w:p w14:paraId="23A25675" w14:textId="77777777" w:rsidR="002402F5" w:rsidRDefault="002402F5" w:rsidP="002402F5">
      <w:pPr>
        <w:pStyle w:val="a"/>
      </w:pPr>
    </w:p>
    <w:p w14:paraId="25DB7FE7" w14:textId="77777777" w:rsidR="002402F5" w:rsidRDefault="002402F5" w:rsidP="002402F5">
      <w:pPr>
        <w:pStyle w:val="a"/>
      </w:pPr>
    </w:p>
    <w:p w14:paraId="70C679A3" w14:textId="77777777" w:rsidR="002402F5" w:rsidRDefault="002402F5" w:rsidP="002402F5">
      <w:pPr>
        <w:pStyle w:val="a"/>
      </w:pPr>
    </w:p>
    <w:p w14:paraId="09354F50" w14:textId="77777777" w:rsidR="002402F5" w:rsidRDefault="002402F5" w:rsidP="002402F5">
      <w:pPr>
        <w:pStyle w:val="a"/>
      </w:pPr>
    </w:p>
    <w:p w14:paraId="5D307585" w14:textId="77777777" w:rsidR="002402F5" w:rsidRDefault="002402F5" w:rsidP="002402F5">
      <w:pPr>
        <w:pStyle w:val="a"/>
      </w:pPr>
    </w:p>
    <w:p w14:paraId="271957C5" w14:textId="77777777" w:rsidR="002402F5" w:rsidRDefault="002402F5" w:rsidP="002402F5">
      <w:pPr>
        <w:pStyle w:val="a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02F5" w14:paraId="3DEC2D4F" w14:textId="77777777" w:rsidTr="002402F5">
        <w:tc>
          <w:tcPr>
            <w:tcW w:w="3115" w:type="dxa"/>
          </w:tcPr>
          <w:p w14:paraId="1248DBFD" w14:textId="77777777" w:rsidR="002402F5" w:rsidRPr="002402F5" w:rsidRDefault="002402F5" w:rsidP="002402F5">
            <w:pPr>
              <w:pStyle w:val="a"/>
              <w:rPr>
                <w:b w:val="0"/>
                <w:bCs/>
              </w:rPr>
            </w:pPr>
            <w:r w:rsidRPr="002402F5">
              <w:rPr>
                <w:b w:val="0"/>
                <w:bCs/>
              </w:rPr>
              <w:t>Студент группы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102C2DF6" w14:textId="77777777" w:rsidR="002402F5" w:rsidRDefault="002402F5" w:rsidP="002402F5">
            <w:pPr>
              <w:pStyle w:val="a"/>
            </w:pPr>
          </w:p>
        </w:tc>
        <w:tc>
          <w:tcPr>
            <w:tcW w:w="3115" w:type="dxa"/>
          </w:tcPr>
          <w:p w14:paraId="09EC00ED" w14:textId="3D0D57D9" w:rsidR="002402F5" w:rsidRDefault="00266D87" w:rsidP="002402F5">
            <w:pPr>
              <w:pStyle w:val="a"/>
              <w:jc w:val="left"/>
            </w:pPr>
            <w:r>
              <w:t>Липинский К.С.</w:t>
            </w:r>
          </w:p>
        </w:tc>
      </w:tr>
      <w:tr w:rsidR="002402F5" w14:paraId="30569129" w14:textId="77777777" w:rsidTr="002402F5">
        <w:tc>
          <w:tcPr>
            <w:tcW w:w="3115" w:type="dxa"/>
            <w:vAlign w:val="center"/>
          </w:tcPr>
          <w:p w14:paraId="289305CB" w14:textId="77777777" w:rsidR="002402F5" w:rsidRPr="002402F5" w:rsidRDefault="002402F5" w:rsidP="002402F5">
            <w:pPr>
              <w:pStyle w:val="a"/>
              <w:rPr>
                <w:b w:val="0"/>
                <w:bCs/>
              </w:rPr>
            </w:pPr>
            <w:r w:rsidRPr="002402F5">
              <w:rPr>
                <w:b w:val="0"/>
                <w:bCs/>
              </w:rPr>
              <w:t>Преподаватель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2B520B46" w14:textId="77777777" w:rsidR="002402F5" w:rsidRDefault="002402F5" w:rsidP="002402F5">
            <w:pPr>
              <w:pStyle w:val="a"/>
            </w:pPr>
          </w:p>
        </w:tc>
        <w:tc>
          <w:tcPr>
            <w:tcW w:w="3115" w:type="dxa"/>
          </w:tcPr>
          <w:p w14:paraId="05873DB2" w14:textId="28C3497D" w:rsidR="002402F5" w:rsidRDefault="00266D87" w:rsidP="002402F5">
            <w:pPr>
              <w:pStyle w:val="a"/>
              <w:jc w:val="left"/>
            </w:pPr>
            <w:r>
              <w:t>Быковский З.С.</w:t>
            </w:r>
          </w:p>
        </w:tc>
      </w:tr>
    </w:tbl>
    <w:p w14:paraId="040B8DEB" w14:textId="77777777" w:rsidR="002402F5" w:rsidRDefault="002402F5" w:rsidP="002402F5">
      <w:pPr>
        <w:pStyle w:val="a"/>
        <w:jc w:val="left"/>
      </w:pPr>
    </w:p>
    <w:p w14:paraId="4A501071" w14:textId="77777777" w:rsidR="002402F5" w:rsidRDefault="002402F5" w:rsidP="002402F5">
      <w:pPr>
        <w:pStyle w:val="Heading2"/>
      </w:pPr>
      <w:r>
        <w:br w:type="page"/>
      </w:r>
      <w:r>
        <w:lastRenderedPageBreak/>
        <w:t>Цель работы</w:t>
      </w:r>
    </w:p>
    <w:p w14:paraId="7C938EFF" w14:textId="51B49B80" w:rsidR="002402F5" w:rsidRDefault="00266D87" w:rsidP="002402F5">
      <w:r>
        <w:t>Изучить действия, необходимые для отладки проекта</w:t>
      </w:r>
    </w:p>
    <w:p w14:paraId="43E1C592" w14:textId="77777777" w:rsidR="002402F5" w:rsidRDefault="002402F5" w:rsidP="002402F5">
      <w:pPr>
        <w:pStyle w:val="Heading2"/>
      </w:pPr>
    </w:p>
    <w:p w14:paraId="47655279" w14:textId="77777777" w:rsidR="002402F5" w:rsidRDefault="002402F5" w:rsidP="002402F5">
      <w:pPr>
        <w:pStyle w:val="Heading2"/>
      </w:pPr>
      <w:r>
        <w:t>Выполнение работы</w:t>
      </w:r>
    </w:p>
    <w:p w14:paraId="1519BD08" w14:textId="57F05E63" w:rsidR="002402F5" w:rsidRDefault="00266D87" w:rsidP="00266D87">
      <w:pPr>
        <w:pStyle w:val="Heading2"/>
      </w:pPr>
      <w:r>
        <w:t>Задание 1.</w:t>
      </w:r>
    </w:p>
    <w:p w14:paraId="36C969AD" w14:textId="7BC89FBE" w:rsidR="00266D87" w:rsidRDefault="00266D87" w:rsidP="00266D87">
      <w:r>
        <w:t>Код программы (рис. 1)</w:t>
      </w:r>
    </w:p>
    <w:p w14:paraId="4FF9FECB" w14:textId="77777777" w:rsidR="00F145F3" w:rsidRDefault="00F145F3" w:rsidP="00F145F3">
      <w:pPr>
        <w:pStyle w:val="a1"/>
        <w:keepNext/>
      </w:pPr>
      <w:r w:rsidRPr="00F145F3">
        <w:drawing>
          <wp:inline distT="0" distB="0" distL="0" distR="0" wp14:anchorId="3CD8561C" wp14:editId="526C4DFB">
            <wp:extent cx="3724795" cy="341995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18E8" w14:textId="65B3982D" w:rsidR="00266D87" w:rsidRDefault="00F145F3" w:rsidP="00F145F3">
      <w:pPr>
        <w:pStyle w:val="Caption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1</w:t>
      </w:r>
      <w:r>
        <w:fldChar w:fldCharType="end"/>
      </w:r>
    </w:p>
    <w:p w14:paraId="08DE151C" w14:textId="708A26A3" w:rsidR="00F145F3" w:rsidRDefault="00F145F3" w:rsidP="00F145F3">
      <w:r>
        <w:t>Точка остановки (рис. 2)</w:t>
      </w:r>
    </w:p>
    <w:p w14:paraId="2C0A7731" w14:textId="77777777" w:rsidR="00D77A63" w:rsidRDefault="00D77A63" w:rsidP="00D77A63">
      <w:pPr>
        <w:pStyle w:val="a1"/>
        <w:keepNext/>
      </w:pPr>
      <w:r w:rsidRPr="00D77A63">
        <w:drawing>
          <wp:inline distT="0" distB="0" distL="0" distR="0" wp14:anchorId="0487C197" wp14:editId="1EBBF5E0">
            <wp:extent cx="5940425" cy="2712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F88" w14:textId="7FC2407F" w:rsidR="00F145F3" w:rsidRDefault="00D77A63" w:rsidP="00D77A6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2</w:t>
      </w:r>
      <w:r>
        <w:fldChar w:fldCharType="end"/>
      </w:r>
    </w:p>
    <w:p w14:paraId="512F1075" w14:textId="4C99EBDE" w:rsidR="00D77A63" w:rsidRDefault="00D77A63" w:rsidP="00D77A63">
      <w:r>
        <w:lastRenderedPageBreak/>
        <w:t>Шаг с обходом (рис. 3)</w:t>
      </w:r>
    </w:p>
    <w:p w14:paraId="38644E24" w14:textId="77777777" w:rsidR="00D77A63" w:rsidRDefault="00D77A63" w:rsidP="00D77A63">
      <w:pPr>
        <w:pStyle w:val="a1"/>
        <w:keepNext/>
      </w:pPr>
      <w:r w:rsidRPr="00D77A63">
        <w:drawing>
          <wp:inline distT="0" distB="0" distL="0" distR="0" wp14:anchorId="14987111" wp14:editId="37365964">
            <wp:extent cx="5106113" cy="338184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8735" w14:textId="3B77CE87" w:rsidR="00D77A63" w:rsidRPr="00D77A63" w:rsidRDefault="00D77A63" w:rsidP="00D77A6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3</w:t>
      </w:r>
      <w:r>
        <w:fldChar w:fldCharType="end"/>
      </w:r>
    </w:p>
    <w:p w14:paraId="1775A3EA" w14:textId="5F25F596" w:rsidR="002402F5" w:rsidRDefault="00D77A63" w:rsidP="002402F5">
      <w:r>
        <w:t>Контрольные значения (рис. 4)</w:t>
      </w:r>
    </w:p>
    <w:p w14:paraId="1E80B397" w14:textId="77777777" w:rsidR="00D77A63" w:rsidRDefault="00D77A63" w:rsidP="00D77A63">
      <w:pPr>
        <w:pStyle w:val="a1"/>
        <w:keepNext/>
      </w:pPr>
      <w:r w:rsidRPr="00D77A63">
        <w:drawing>
          <wp:inline distT="0" distB="0" distL="0" distR="0" wp14:anchorId="56A75680" wp14:editId="5AEAD5D8">
            <wp:extent cx="5940425" cy="7759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B68" w14:textId="6CC6A0A6" w:rsidR="00D77A63" w:rsidRPr="00F7527F" w:rsidRDefault="00D77A63" w:rsidP="00D77A6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4</w:t>
      </w:r>
      <w:r>
        <w:fldChar w:fldCharType="end"/>
      </w:r>
    </w:p>
    <w:p w14:paraId="4B7DA9A1" w14:textId="1D0E56DA" w:rsidR="00F7527F" w:rsidRDefault="00F7527F" w:rsidP="00F7527F">
      <w:r>
        <w:t>Новое консольное приложение (рис. 5)</w:t>
      </w:r>
    </w:p>
    <w:p w14:paraId="568BD087" w14:textId="77777777" w:rsidR="004C566C" w:rsidRDefault="004C566C" w:rsidP="004C566C">
      <w:pPr>
        <w:pStyle w:val="a1"/>
        <w:keepNext/>
      </w:pPr>
      <w:r w:rsidRPr="004C566C">
        <w:drawing>
          <wp:inline distT="0" distB="0" distL="0" distR="0" wp14:anchorId="2AE03E71" wp14:editId="77C84B84">
            <wp:extent cx="3248478" cy="220058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D027" w14:textId="50B9726D" w:rsidR="004C566C" w:rsidRPr="00670D95" w:rsidRDefault="004C566C" w:rsidP="004C566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5</w:t>
      </w:r>
      <w:r>
        <w:fldChar w:fldCharType="end"/>
      </w:r>
    </w:p>
    <w:p w14:paraId="37E0BB8D" w14:textId="77777777" w:rsidR="00320CCD" w:rsidRDefault="00320CCD">
      <w:pPr>
        <w:spacing w:line="259" w:lineRule="auto"/>
        <w:ind w:firstLine="0"/>
      </w:pPr>
      <w:r>
        <w:br w:type="page"/>
      </w:r>
    </w:p>
    <w:p w14:paraId="7758655D" w14:textId="46B53996" w:rsidR="004C566C" w:rsidRDefault="00670D95" w:rsidP="004C566C">
      <w:r>
        <w:lastRenderedPageBreak/>
        <w:t xml:space="preserve">Поставим </w:t>
      </w:r>
      <w:proofErr w:type="spellStart"/>
      <w:r>
        <w:t>брейкпоинт</w:t>
      </w:r>
      <w:proofErr w:type="spellEnd"/>
      <w:r w:rsidR="00CA3B73">
        <w:t>, увидим информацию</w:t>
      </w:r>
      <w:r>
        <w:t xml:space="preserve"> (рис. 6)</w:t>
      </w:r>
    </w:p>
    <w:p w14:paraId="6225380C" w14:textId="77777777" w:rsidR="00CA3B73" w:rsidRDefault="00CA3B73" w:rsidP="00CA3B73">
      <w:pPr>
        <w:pStyle w:val="a1"/>
        <w:keepNext/>
      </w:pPr>
      <w:r w:rsidRPr="00CA3B73">
        <w:rPr>
          <w:lang w:val="ru-RU"/>
        </w:rPr>
        <w:drawing>
          <wp:inline distT="0" distB="0" distL="0" distR="0" wp14:anchorId="5948B681" wp14:editId="2B320FD1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48F9" w14:textId="2287474A" w:rsidR="00320CCD" w:rsidRDefault="00CA3B73" w:rsidP="00CA3B7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6</w:t>
      </w:r>
      <w:r>
        <w:fldChar w:fldCharType="end"/>
      </w:r>
    </w:p>
    <w:p w14:paraId="03CBE524" w14:textId="168E3AE2" w:rsidR="00777D2F" w:rsidRDefault="002A5259" w:rsidP="002A5259">
      <w:pPr>
        <w:pStyle w:val="Heading2"/>
      </w:pPr>
      <w:r>
        <w:t>Задание 2. Вариант 1</w:t>
      </w:r>
    </w:p>
    <w:p w14:paraId="63391D9B" w14:textId="66EE73B0" w:rsidR="002A5259" w:rsidRPr="002A5259" w:rsidRDefault="0039344B" w:rsidP="002A5259">
      <w:r>
        <w:t>Код программы (рис. 7)</w:t>
      </w:r>
    </w:p>
    <w:p w14:paraId="1CF5A754" w14:textId="77777777" w:rsidR="007A7849" w:rsidRDefault="007A7849" w:rsidP="007A7849">
      <w:pPr>
        <w:pStyle w:val="a1"/>
        <w:keepNext/>
      </w:pPr>
      <w:r w:rsidRPr="007A7849">
        <w:drawing>
          <wp:inline distT="0" distB="0" distL="0" distR="0" wp14:anchorId="4AB3CD6C" wp14:editId="5C4EF4F9">
            <wp:extent cx="5940425" cy="40690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C50" w14:textId="0F7E8E96" w:rsidR="00777D2F" w:rsidRDefault="007A7849" w:rsidP="007A7849">
      <w:pPr>
        <w:pStyle w:val="Caption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7</w:t>
      </w:r>
      <w:r>
        <w:fldChar w:fldCharType="end"/>
      </w:r>
    </w:p>
    <w:p w14:paraId="0B68275C" w14:textId="3927BB2F" w:rsidR="007A7849" w:rsidRDefault="00774333" w:rsidP="007A7849">
      <w:r>
        <w:lastRenderedPageBreak/>
        <w:t>Результат работы (рис. 8)</w:t>
      </w:r>
    </w:p>
    <w:p w14:paraId="311F71F9" w14:textId="77777777" w:rsidR="00514DB4" w:rsidRDefault="00514DB4" w:rsidP="00514DB4">
      <w:pPr>
        <w:pStyle w:val="a1"/>
        <w:keepNext/>
      </w:pPr>
      <w:r w:rsidRPr="00514DB4">
        <w:drawing>
          <wp:inline distT="0" distB="0" distL="0" distR="0" wp14:anchorId="35AF69A4" wp14:editId="257496D7">
            <wp:extent cx="2048161" cy="100979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BDF" w14:textId="1F65AE40" w:rsidR="00514DB4" w:rsidRDefault="00514DB4" w:rsidP="00514DB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8</w:t>
      </w:r>
      <w:r>
        <w:fldChar w:fldCharType="end"/>
      </w:r>
    </w:p>
    <w:p w14:paraId="7D1F6A9A" w14:textId="221BE551" w:rsidR="00514DB4" w:rsidRDefault="005D3720" w:rsidP="005D3720">
      <w:pPr>
        <w:pStyle w:val="Heading2"/>
      </w:pPr>
      <w:r>
        <w:t>Задание 3. Вариант 1</w:t>
      </w:r>
    </w:p>
    <w:p w14:paraId="0979A9C4" w14:textId="18F6157D" w:rsidR="0048681B" w:rsidRDefault="0048681B" w:rsidP="0048681B">
      <w:r>
        <w:t>Код и результат работы (рис. 9)</w:t>
      </w:r>
    </w:p>
    <w:p w14:paraId="77C5FFFF" w14:textId="77777777" w:rsidR="007B6F5A" w:rsidRDefault="00001B23" w:rsidP="007B6F5A">
      <w:pPr>
        <w:pStyle w:val="a1"/>
        <w:keepNext/>
      </w:pPr>
      <w:r w:rsidRPr="00001B23">
        <w:drawing>
          <wp:inline distT="0" distB="0" distL="0" distR="0" wp14:anchorId="3F8623B5" wp14:editId="2BA09E8E">
            <wp:extent cx="5940425" cy="30175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025" w14:textId="6EE21822" w:rsidR="00001B23" w:rsidRDefault="007B6F5A" w:rsidP="007B6F5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9</w:t>
      </w:r>
      <w:r>
        <w:fldChar w:fldCharType="end"/>
      </w:r>
    </w:p>
    <w:p w14:paraId="0F7458F7" w14:textId="77777777" w:rsidR="00B86AE6" w:rsidRDefault="00B86AE6">
      <w:pPr>
        <w:spacing w:line="259" w:lineRule="auto"/>
        <w:ind w:firstLine="0"/>
        <w:rPr>
          <w:rFonts w:eastAsiaTheme="majorEastAsia" w:cstheme="majorBidi"/>
          <w:b/>
          <w:szCs w:val="26"/>
        </w:rPr>
      </w:pPr>
      <w:r>
        <w:br w:type="page"/>
      </w:r>
    </w:p>
    <w:p w14:paraId="311FE8F2" w14:textId="21B3F2BF" w:rsidR="004D586B" w:rsidRPr="00B86AE6" w:rsidRDefault="00CE73D7" w:rsidP="00B86AE6">
      <w:pPr>
        <w:pStyle w:val="Heading2"/>
        <w:rPr>
          <w:lang w:val="en-US"/>
        </w:rPr>
      </w:pPr>
      <w:r>
        <w:lastRenderedPageBreak/>
        <w:t>Вариант 2.</w:t>
      </w:r>
    </w:p>
    <w:p w14:paraId="4CFC50F3" w14:textId="74DF2F21" w:rsidR="00CE73D7" w:rsidRDefault="0065255A" w:rsidP="00CE73D7">
      <w:r>
        <w:t>Код программы и результат (рис. 10)</w:t>
      </w:r>
    </w:p>
    <w:p w14:paraId="1F5ECF97" w14:textId="77777777" w:rsidR="004D586B" w:rsidRDefault="004D586B" w:rsidP="004D586B">
      <w:pPr>
        <w:pStyle w:val="a1"/>
        <w:keepNext/>
      </w:pPr>
      <w:r w:rsidRPr="004D586B">
        <w:drawing>
          <wp:inline distT="0" distB="0" distL="0" distR="0" wp14:anchorId="41A888F1" wp14:editId="1F85E085">
            <wp:extent cx="5940425" cy="344170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549B" w14:textId="5F745E3A" w:rsidR="004D586B" w:rsidRPr="00023149" w:rsidRDefault="004D586B" w:rsidP="004D586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10</w:t>
      </w:r>
      <w:r>
        <w:fldChar w:fldCharType="end"/>
      </w:r>
    </w:p>
    <w:p w14:paraId="60AE09D9" w14:textId="6E01BA2D" w:rsidR="002F030F" w:rsidRDefault="00FC34D0" w:rsidP="00FC34D0">
      <w:pPr>
        <w:pStyle w:val="Heading2"/>
      </w:pPr>
      <w:r>
        <w:t>Задание 4. Вариант 1</w:t>
      </w:r>
    </w:p>
    <w:p w14:paraId="46695A02" w14:textId="3B065F35" w:rsidR="00FC34D0" w:rsidRDefault="00023149" w:rsidP="00FC34D0">
      <w:r>
        <w:t>Код и результат выполнения (рис. 11)</w:t>
      </w:r>
    </w:p>
    <w:p w14:paraId="351E2530" w14:textId="77777777" w:rsidR="00AF3E3C" w:rsidRDefault="00AF3E3C" w:rsidP="00AF3E3C">
      <w:pPr>
        <w:pStyle w:val="a1"/>
        <w:keepNext/>
      </w:pPr>
      <w:r w:rsidRPr="00AF3E3C">
        <w:drawing>
          <wp:inline distT="0" distB="0" distL="0" distR="0" wp14:anchorId="2C2A184F" wp14:editId="7E132DAF">
            <wp:extent cx="5940425" cy="12433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789" w14:textId="18852F4A" w:rsidR="00023149" w:rsidRDefault="00AF3E3C" w:rsidP="00AF3E3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6EBD">
        <w:rPr>
          <w:noProof/>
        </w:rPr>
        <w:t>11</w:t>
      </w:r>
      <w:r>
        <w:fldChar w:fldCharType="end"/>
      </w:r>
    </w:p>
    <w:p w14:paraId="59ABCBAB" w14:textId="77777777" w:rsidR="00733382" w:rsidRDefault="00733382" w:rsidP="00FC34D0"/>
    <w:p w14:paraId="18BFA3F6" w14:textId="267C371A" w:rsidR="00FC34D0" w:rsidRDefault="00FC34D0" w:rsidP="00FC34D0">
      <w:pPr>
        <w:pStyle w:val="Heading2"/>
      </w:pPr>
      <w:r>
        <w:t>Вариант 2</w:t>
      </w:r>
    </w:p>
    <w:p w14:paraId="41963AB4" w14:textId="3B4B7D7A" w:rsidR="00023149" w:rsidRDefault="00023149" w:rsidP="00023149">
      <w:r>
        <w:t>Код и результат выполнения (рис. 12)</w:t>
      </w:r>
    </w:p>
    <w:p w14:paraId="59FDF7AD" w14:textId="77777777" w:rsidR="00E56EBD" w:rsidRDefault="00E56EBD" w:rsidP="00E56EBD">
      <w:pPr>
        <w:pStyle w:val="a1"/>
        <w:keepNext/>
      </w:pPr>
      <w:r w:rsidRPr="00E56EBD">
        <w:drawing>
          <wp:inline distT="0" distB="0" distL="0" distR="0" wp14:anchorId="5BCA8A62" wp14:editId="43BF8D82">
            <wp:extent cx="5940425" cy="12204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2AF7" w14:textId="7A62F5AD" w:rsidR="00023149" w:rsidRPr="00023149" w:rsidRDefault="00E56EBD" w:rsidP="00E56EB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3E9306EA" w14:textId="18BE4DC0" w:rsidR="002402F5" w:rsidRDefault="002402F5" w:rsidP="00266D87">
      <w:pPr>
        <w:pStyle w:val="Heading2"/>
      </w:pPr>
      <w:r>
        <w:lastRenderedPageBreak/>
        <w:t>Контрольные вопросы</w:t>
      </w:r>
    </w:p>
    <w:p w14:paraId="313446DA" w14:textId="77777777" w:rsidR="003818E1" w:rsidRPr="00D74633" w:rsidRDefault="003818E1" w:rsidP="003818E1">
      <w:pPr>
        <w:pStyle w:val="ListParagraph"/>
        <w:numPr>
          <w:ilvl w:val="0"/>
          <w:numId w:val="1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Компиляция проекта — это процесс перевода исходного кода программы, написанного на языке программирования, в машинный код, который может быть выполнен компьютером. Это включает в себя несколько этапов: лексический и синтаксический анализ, оптимизация кода, генерация объектных файлов и создание исполнимого файла.</w:t>
      </w:r>
    </w:p>
    <w:p w14:paraId="3D8ED92F" w14:textId="77777777" w:rsidR="003818E1" w:rsidRPr="00D74633" w:rsidRDefault="003818E1" w:rsidP="003818E1">
      <w:pPr>
        <w:pStyle w:val="ListParagraph"/>
        <w:numPr>
          <w:ilvl w:val="0"/>
          <w:numId w:val="1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Ошибка, найденная компилятором, обычно сопровождается сообщением об ошибке, в котором указана строка кода, где ошибка была обнаружена, и тип ошибки (синтаксическая, логическая и т. д.). Для поиска ошибки важно внимательно прочитать сообщение компилятора, понять, что именно не так с кодом в указанной строке, и проверить правильность синтаксиса или логику программы.</w:t>
      </w:r>
    </w:p>
    <w:p w14:paraId="2C2EBE8F" w14:textId="77777777" w:rsidR="003818E1" w:rsidRPr="00D74633" w:rsidRDefault="003818E1" w:rsidP="003818E1">
      <w:pPr>
        <w:pStyle w:val="ListParagraph"/>
        <w:numPr>
          <w:ilvl w:val="0"/>
          <w:numId w:val="1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Отладка — это процесс поиска и устранения ошибок в программе. Она может включать в себя пошаговое выполнение кода, анализ значений переменных, использование точек останова и другие техники, которые помогают понять, как программа работает и где она ведёт себя неправильно.</w:t>
      </w:r>
    </w:p>
    <w:p w14:paraId="18514FAA" w14:textId="77777777" w:rsidR="003818E1" w:rsidRPr="00D74633" w:rsidRDefault="003818E1" w:rsidP="003818E1">
      <w:pPr>
        <w:pStyle w:val="ListParagraph"/>
        <w:numPr>
          <w:ilvl w:val="0"/>
          <w:numId w:val="1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Microsoft Visual Studio предлагает множество инструментов для отладки, включая:</w:t>
      </w:r>
    </w:p>
    <w:p w14:paraId="0269ECD3" w14:textId="77777777" w:rsidR="003818E1" w:rsidRPr="00D74633" w:rsidRDefault="003818E1" w:rsidP="003818E1">
      <w:pPr>
        <w:pStyle w:val="ListParagraph"/>
        <w:numPr>
          <w:ilvl w:val="0"/>
          <w:numId w:val="1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Точки останова</w:t>
      </w:r>
    </w:p>
    <w:p w14:paraId="34AF19BE" w14:textId="77777777" w:rsidR="003818E1" w:rsidRPr="00D74633" w:rsidRDefault="003818E1" w:rsidP="003818E1">
      <w:pPr>
        <w:pStyle w:val="ListParagraph"/>
        <w:numPr>
          <w:ilvl w:val="0"/>
          <w:numId w:val="1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Пошаговое выполнение</w:t>
      </w:r>
    </w:p>
    <w:p w14:paraId="3C7B659E" w14:textId="77777777" w:rsidR="003818E1" w:rsidRPr="00D74633" w:rsidRDefault="003818E1" w:rsidP="003818E1">
      <w:pPr>
        <w:pStyle w:val="ListParagraph"/>
        <w:numPr>
          <w:ilvl w:val="0"/>
          <w:numId w:val="1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Инспектор переменных</w:t>
      </w:r>
    </w:p>
    <w:p w14:paraId="64F635D6" w14:textId="77777777" w:rsidR="003818E1" w:rsidRPr="00D74633" w:rsidRDefault="003818E1" w:rsidP="003818E1">
      <w:pPr>
        <w:pStyle w:val="ListParagraph"/>
        <w:numPr>
          <w:ilvl w:val="0"/>
          <w:numId w:val="1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 xml:space="preserve">Отладочные окна, такие как Watch, </w:t>
      </w:r>
      <w:proofErr w:type="spellStart"/>
      <w:r w:rsidRPr="00D74633">
        <w:rPr>
          <w:sz w:val="28"/>
          <w:szCs w:val="28"/>
        </w:rPr>
        <w:t>Locals</w:t>
      </w:r>
      <w:proofErr w:type="spellEnd"/>
      <w:r w:rsidRPr="00D74633">
        <w:rPr>
          <w:sz w:val="28"/>
          <w:szCs w:val="28"/>
        </w:rPr>
        <w:t xml:space="preserve"> и </w:t>
      </w:r>
      <w:proofErr w:type="spellStart"/>
      <w:r w:rsidRPr="00D74633">
        <w:rPr>
          <w:sz w:val="28"/>
          <w:szCs w:val="28"/>
        </w:rPr>
        <w:t>Immediate</w:t>
      </w:r>
      <w:proofErr w:type="spellEnd"/>
      <w:r w:rsidRPr="00D74633">
        <w:rPr>
          <w:sz w:val="28"/>
          <w:szCs w:val="28"/>
        </w:rPr>
        <w:t>, для мониторинга и изменения значений во время отладки</w:t>
      </w:r>
    </w:p>
    <w:p w14:paraId="547C51F8" w14:textId="77777777" w:rsidR="003818E1" w:rsidRPr="00D74633" w:rsidRDefault="003818E1" w:rsidP="003818E1">
      <w:pPr>
        <w:pStyle w:val="ListParagraph"/>
        <w:numPr>
          <w:ilvl w:val="0"/>
          <w:numId w:val="12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Подсветка ошибок в коде и другие визуальные подсказки для упрощения поиска ошибок</w:t>
      </w:r>
    </w:p>
    <w:p w14:paraId="40618144" w14:textId="77777777" w:rsidR="003818E1" w:rsidRPr="00D74633" w:rsidRDefault="003818E1" w:rsidP="003818E1">
      <w:pPr>
        <w:pStyle w:val="ListParagraph"/>
        <w:numPr>
          <w:ilvl w:val="0"/>
          <w:numId w:val="11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В Microsoft Visual Studio можно просматривать значения переменных несколькими способами:</w:t>
      </w:r>
    </w:p>
    <w:p w14:paraId="77A8F64D" w14:textId="77777777" w:rsidR="003818E1" w:rsidRPr="00D74633" w:rsidRDefault="003818E1" w:rsidP="003818E1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 xml:space="preserve">Окно </w:t>
      </w:r>
      <w:proofErr w:type="spellStart"/>
      <w:r w:rsidRPr="00D74633">
        <w:rPr>
          <w:sz w:val="28"/>
          <w:szCs w:val="28"/>
        </w:rPr>
        <w:t>Locals</w:t>
      </w:r>
      <w:proofErr w:type="spellEnd"/>
      <w:r w:rsidRPr="00D74633">
        <w:rPr>
          <w:sz w:val="28"/>
          <w:szCs w:val="28"/>
        </w:rPr>
        <w:t>: отображает значения всех локальных переменных в текущем контексте.</w:t>
      </w:r>
    </w:p>
    <w:p w14:paraId="27FDD7B1" w14:textId="77777777" w:rsidR="003818E1" w:rsidRPr="00D74633" w:rsidRDefault="003818E1" w:rsidP="003818E1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Окно Watch: позволяет вручную добавить переменные или выражения для отслеживания их значений в процессе отладки.</w:t>
      </w:r>
    </w:p>
    <w:p w14:paraId="5048748C" w14:textId="77777777" w:rsidR="003818E1" w:rsidRPr="00D74633" w:rsidRDefault="003818E1" w:rsidP="003818E1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 xml:space="preserve">Окно </w:t>
      </w:r>
      <w:proofErr w:type="spellStart"/>
      <w:r w:rsidRPr="00D74633">
        <w:rPr>
          <w:sz w:val="28"/>
          <w:szCs w:val="28"/>
        </w:rPr>
        <w:t>Autos</w:t>
      </w:r>
      <w:proofErr w:type="spellEnd"/>
      <w:r w:rsidRPr="00D74633">
        <w:rPr>
          <w:sz w:val="28"/>
          <w:szCs w:val="28"/>
        </w:rPr>
        <w:t>: автоматически отслеживает переменные, связанные с текущей строкой исполнения.</w:t>
      </w:r>
    </w:p>
    <w:p w14:paraId="06ABF122" w14:textId="77777777" w:rsidR="003818E1" w:rsidRPr="00D74633" w:rsidRDefault="003818E1" w:rsidP="003818E1">
      <w:pPr>
        <w:pStyle w:val="ListParagraph"/>
        <w:numPr>
          <w:ilvl w:val="0"/>
          <w:numId w:val="13"/>
        </w:numPr>
        <w:suppressAutoHyphens w:val="0"/>
        <w:spacing w:before="100" w:beforeAutospacing="1" w:after="100" w:afterAutospacing="1"/>
        <w:rPr>
          <w:sz w:val="28"/>
          <w:szCs w:val="28"/>
        </w:rPr>
      </w:pPr>
      <w:r w:rsidRPr="00D74633">
        <w:rPr>
          <w:sz w:val="28"/>
          <w:szCs w:val="28"/>
        </w:rPr>
        <w:t>Подсказки при наведении курсора: показывают значения переменных прямо в коде, когда программа приостановлена на точке останова.</w:t>
      </w:r>
    </w:p>
    <w:p w14:paraId="1ACFCE91" w14:textId="77777777" w:rsidR="003818E1" w:rsidRPr="003818E1" w:rsidRDefault="003818E1" w:rsidP="003818E1"/>
    <w:sectPr w:rsidR="003818E1" w:rsidRPr="003818E1" w:rsidSect="002402F5"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9B09" w14:textId="77777777" w:rsidR="00F704F0" w:rsidRDefault="00F704F0" w:rsidP="002402F5">
      <w:pPr>
        <w:spacing w:after="0" w:line="240" w:lineRule="auto"/>
      </w:pPr>
      <w:r>
        <w:separator/>
      </w:r>
    </w:p>
  </w:endnote>
  <w:endnote w:type="continuationSeparator" w:id="0">
    <w:p w14:paraId="078DD30F" w14:textId="77777777" w:rsidR="00F704F0" w:rsidRDefault="00F704F0" w:rsidP="00240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734835"/>
      <w:docPartObj>
        <w:docPartGallery w:val="Page Numbers (Bottom of Page)"/>
        <w:docPartUnique/>
      </w:docPartObj>
    </w:sdtPr>
    <w:sdtContent>
      <w:p w14:paraId="0E441FA5" w14:textId="77777777" w:rsidR="002402F5" w:rsidRDefault="002402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7EBCA1" w14:textId="77777777" w:rsidR="002402F5" w:rsidRDefault="002402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0C5A5" w14:textId="77777777" w:rsidR="002402F5" w:rsidRDefault="002402F5" w:rsidP="002402F5">
    <w:pPr>
      <w:pStyle w:val="Footer"/>
      <w:jc w:val="center"/>
      <w:rPr>
        <w:b/>
        <w:bCs/>
      </w:rPr>
    </w:pPr>
    <w:r>
      <w:rPr>
        <w:b/>
        <w:bCs/>
      </w:rPr>
      <w:t>Санкт-Петербург</w:t>
    </w:r>
  </w:p>
  <w:p w14:paraId="15EB50C4" w14:textId="75B54DD2" w:rsidR="002402F5" w:rsidRPr="002402F5" w:rsidRDefault="002402F5" w:rsidP="002402F5">
    <w:pPr>
      <w:pStyle w:val="Footer"/>
      <w:jc w:val="center"/>
      <w:rPr>
        <w:b/>
        <w:bCs/>
        <w:lang w:val="en-US"/>
      </w:rPr>
    </w:pPr>
    <w:r>
      <w:rPr>
        <w:b/>
        <w:bCs/>
        <w:lang w:val="en-US"/>
      </w:rPr>
      <w:fldChar w:fldCharType="begin"/>
    </w:r>
    <w:r>
      <w:rPr>
        <w:b/>
        <w:bCs/>
        <w:lang w:val="en-US"/>
      </w:rPr>
      <w:instrText xml:space="preserve"> date \@YYYY </w:instrText>
    </w:r>
    <w:r>
      <w:rPr>
        <w:b/>
        <w:bCs/>
        <w:lang w:val="en-US"/>
      </w:rPr>
      <w:fldChar w:fldCharType="separate"/>
    </w:r>
    <w:r w:rsidR="00F7527F">
      <w:rPr>
        <w:b/>
        <w:bCs/>
        <w:noProof/>
        <w:lang w:val="en-US"/>
      </w:rPr>
      <w:t>2025</w:t>
    </w:r>
    <w:r>
      <w:rPr>
        <w:b/>
        <w:bCs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3E7D5" w14:textId="77777777" w:rsidR="00F704F0" w:rsidRDefault="00F704F0" w:rsidP="002402F5">
      <w:pPr>
        <w:spacing w:after="0" w:line="240" w:lineRule="auto"/>
      </w:pPr>
      <w:r>
        <w:separator/>
      </w:r>
    </w:p>
  </w:footnote>
  <w:footnote w:type="continuationSeparator" w:id="0">
    <w:p w14:paraId="286B8439" w14:textId="77777777" w:rsidR="00F704F0" w:rsidRDefault="00F704F0" w:rsidP="00240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11"/>
      <w:gridCol w:w="7144"/>
    </w:tblGrid>
    <w:tr w:rsidR="002402F5" w14:paraId="4A068433" w14:textId="77777777" w:rsidTr="002402F5">
      <w:tc>
        <w:tcPr>
          <w:tcW w:w="2122" w:type="dxa"/>
          <w:vAlign w:val="center"/>
        </w:tcPr>
        <w:p w14:paraId="45367C10" w14:textId="77777777" w:rsidR="002402F5" w:rsidRDefault="002402F5" w:rsidP="002402F5">
          <w:pPr>
            <w:pStyle w:val="Header"/>
            <w:ind w:firstLine="0"/>
            <w:jc w:val="center"/>
          </w:pPr>
          <w:r>
            <w:rPr>
              <w:noProof/>
            </w:rPr>
            <w:drawing>
              <wp:inline distT="0" distB="0" distL="0" distR="0" wp14:anchorId="15E1EE77" wp14:editId="178603BB">
                <wp:extent cx="1266825" cy="791477"/>
                <wp:effectExtent l="0" t="0" r="0" b="889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805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3" w:type="dxa"/>
          <w:vAlign w:val="center"/>
        </w:tcPr>
        <w:p w14:paraId="564256BD" w14:textId="77777777" w:rsidR="002402F5" w:rsidRDefault="002402F5" w:rsidP="002402F5">
          <w:pPr>
            <w:pStyle w:val="Header"/>
            <w:ind w:firstLine="0"/>
            <w:jc w:val="center"/>
          </w:pPr>
          <w:r>
            <w:t>Санкт-Петербургское государственное бюджетное профессиональное образовательное учреждение «Колледж электроники и информационных технологий»</w:t>
          </w:r>
        </w:p>
      </w:tc>
    </w:tr>
  </w:tbl>
  <w:p w14:paraId="770A75CF" w14:textId="77777777" w:rsidR="002402F5" w:rsidRDefault="002402F5" w:rsidP="002402F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48BB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AE86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A604B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25692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5BCBA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08F6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3AEC1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C5E6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62F0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746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5E2077"/>
    <w:multiLevelType w:val="hybridMultilevel"/>
    <w:tmpl w:val="660685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9C5AB2"/>
    <w:multiLevelType w:val="hybridMultilevel"/>
    <w:tmpl w:val="81367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F4CD7"/>
    <w:multiLevelType w:val="hybridMultilevel"/>
    <w:tmpl w:val="4B00A5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7070132">
    <w:abstractNumId w:val="9"/>
  </w:num>
  <w:num w:numId="2" w16cid:durableId="1767267810">
    <w:abstractNumId w:val="7"/>
  </w:num>
  <w:num w:numId="3" w16cid:durableId="399596282">
    <w:abstractNumId w:val="6"/>
  </w:num>
  <w:num w:numId="4" w16cid:durableId="173299469">
    <w:abstractNumId w:val="5"/>
  </w:num>
  <w:num w:numId="5" w16cid:durableId="212739624">
    <w:abstractNumId w:val="4"/>
  </w:num>
  <w:num w:numId="6" w16cid:durableId="831919526">
    <w:abstractNumId w:val="8"/>
  </w:num>
  <w:num w:numId="7" w16cid:durableId="52507774">
    <w:abstractNumId w:val="3"/>
  </w:num>
  <w:num w:numId="8" w16cid:durableId="1003510427">
    <w:abstractNumId w:val="2"/>
  </w:num>
  <w:num w:numId="9" w16cid:durableId="1635451685">
    <w:abstractNumId w:val="1"/>
  </w:num>
  <w:num w:numId="10" w16cid:durableId="1363096806">
    <w:abstractNumId w:val="0"/>
  </w:num>
  <w:num w:numId="11" w16cid:durableId="287249615">
    <w:abstractNumId w:val="11"/>
  </w:num>
  <w:num w:numId="12" w16cid:durableId="1317370253">
    <w:abstractNumId w:val="12"/>
  </w:num>
  <w:num w:numId="13" w16cid:durableId="2071462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D87"/>
    <w:rsid w:val="00001B23"/>
    <w:rsid w:val="00023149"/>
    <w:rsid w:val="00060C2F"/>
    <w:rsid w:val="000D1F42"/>
    <w:rsid w:val="000E48B4"/>
    <w:rsid w:val="002402F5"/>
    <w:rsid w:val="00266D87"/>
    <w:rsid w:val="002A5259"/>
    <w:rsid w:val="002F030F"/>
    <w:rsid w:val="00320CCD"/>
    <w:rsid w:val="003818E1"/>
    <w:rsid w:val="0039344B"/>
    <w:rsid w:val="00423409"/>
    <w:rsid w:val="004559B7"/>
    <w:rsid w:val="00465C55"/>
    <w:rsid w:val="00475A2C"/>
    <w:rsid w:val="00481373"/>
    <w:rsid w:val="0048681B"/>
    <w:rsid w:val="004C566C"/>
    <w:rsid w:val="004D586B"/>
    <w:rsid w:val="00514DB4"/>
    <w:rsid w:val="005D3720"/>
    <w:rsid w:val="006513CD"/>
    <w:rsid w:val="0065255A"/>
    <w:rsid w:val="00670D95"/>
    <w:rsid w:val="00733382"/>
    <w:rsid w:val="00761D10"/>
    <w:rsid w:val="00774333"/>
    <w:rsid w:val="00777D2F"/>
    <w:rsid w:val="007A7849"/>
    <w:rsid w:val="007B6F5A"/>
    <w:rsid w:val="00812411"/>
    <w:rsid w:val="008660E1"/>
    <w:rsid w:val="00886880"/>
    <w:rsid w:val="00965F23"/>
    <w:rsid w:val="00A95A14"/>
    <w:rsid w:val="00AB1DA8"/>
    <w:rsid w:val="00AF3E3C"/>
    <w:rsid w:val="00B331FE"/>
    <w:rsid w:val="00B86AE6"/>
    <w:rsid w:val="00BA1EC8"/>
    <w:rsid w:val="00CA3B73"/>
    <w:rsid w:val="00CE4645"/>
    <w:rsid w:val="00CE73D7"/>
    <w:rsid w:val="00D77A63"/>
    <w:rsid w:val="00E22B3E"/>
    <w:rsid w:val="00E56EBD"/>
    <w:rsid w:val="00E6218F"/>
    <w:rsid w:val="00E700E8"/>
    <w:rsid w:val="00F145F3"/>
    <w:rsid w:val="00F704F0"/>
    <w:rsid w:val="00F7527F"/>
    <w:rsid w:val="00FC34D0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09AB9"/>
  <w15:chartTrackingRefBased/>
  <w15:docId w15:val="{B7D23995-7251-4270-A865-A1493771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F5"/>
    <w:pPr>
      <w:spacing w:line="276" w:lineRule="auto"/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1FE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1F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2F5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1F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1FE"/>
    <w:rPr>
      <w:rFonts w:ascii="Times New Roman" w:eastAsiaTheme="majorEastAsia" w:hAnsi="Times New Roman" w:cstheme="majorBidi"/>
      <w:b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331F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1FE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ignature">
    <w:name w:val="Signature"/>
    <w:basedOn w:val="Normal"/>
    <w:link w:val="SignatureChar"/>
    <w:uiPriority w:val="99"/>
    <w:unhideWhenUsed/>
    <w:rsid w:val="00B331FE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rsid w:val="00B331FE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24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2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4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2F5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2402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ычный (Титульный лист)"/>
    <w:basedOn w:val="Normal"/>
    <w:link w:val="a0"/>
    <w:qFormat/>
    <w:rsid w:val="002402F5"/>
    <w:pPr>
      <w:ind w:firstLine="0"/>
      <w:jc w:val="center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2402F5"/>
    <w:rPr>
      <w:color w:val="808080"/>
    </w:rPr>
  </w:style>
  <w:style w:type="character" w:customStyle="1" w:styleId="a0">
    <w:name w:val="Обычный (Титульный лист) Знак"/>
    <w:basedOn w:val="DefaultParagraphFont"/>
    <w:link w:val="a"/>
    <w:rsid w:val="002402F5"/>
    <w:rPr>
      <w:rFonts w:ascii="Times New Roman" w:hAnsi="Times New Roman"/>
      <w:b/>
      <w:sz w:val="28"/>
    </w:rPr>
  </w:style>
  <w:style w:type="paragraph" w:customStyle="1" w:styleId="a1">
    <w:name w:val="Изображения"/>
    <w:qFormat/>
    <w:rsid w:val="002402F5"/>
    <w:pPr>
      <w:jc w:val="center"/>
    </w:pPr>
    <w:rPr>
      <w:rFonts w:ascii="Times New Roman" w:hAnsi="Times New Roman"/>
      <w:noProof/>
      <w:sz w:val="28"/>
      <w:lang w:val="en-US"/>
    </w:rPr>
  </w:style>
  <w:style w:type="paragraph" w:styleId="NoSpacing">
    <w:name w:val="No Spacing"/>
    <w:uiPriority w:val="1"/>
    <w:qFormat/>
    <w:rsid w:val="002402F5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2F5"/>
    <w:rPr>
      <w:rFonts w:ascii="Times New Roman" w:eastAsiaTheme="majorEastAsia" w:hAnsi="Times New Roman" w:cstheme="majorBid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23409"/>
    <w:pPr>
      <w:spacing w:after="200" w:line="240" w:lineRule="auto"/>
      <w:ind w:firstLine="0"/>
    </w:pPr>
    <w:rPr>
      <w:b/>
      <w:iCs/>
      <w:sz w:val="24"/>
      <w:szCs w:val="18"/>
    </w:rPr>
  </w:style>
  <w:style w:type="paragraph" w:styleId="ListParagraph">
    <w:name w:val="List Paragraph"/>
    <w:basedOn w:val="Normal"/>
    <w:uiPriority w:val="34"/>
    <w:qFormat/>
    <w:rsid w:val="003818E1"/>
    <w:pPr>
      <w:suppressAutoHyphens/>
      <w:spacing w:after="0" w:line="240" w:lineRule="auto"/>
      <w:ind w:left="720" w:firstLine="0"/>
      <w:contextualSpacing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nnlori\Documents\Custom%20Office%20Templates\&#1064;&#1072;&#1073;&#1083;&#1086;&#1085;%20&#1088;&#1072;&#1073;&#1086;&#1090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1B70117E794547BF0E56C4B0B924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0D597-E0E6-4FFF-A9CA-04B8F2C9B509}"/>
      </w:docPartPr>
      <w:docPartBody>
        <w:p w:rsidR="007F6E74" w:rsidRDefault="00000000">
          <w:pPr>
            <w:pStyle w:val="451B70117E794547BF0E56C4B0B924DA"/>
          </w:pPr>
          <w:r w:rsidRPr="00020391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F7"/>
    <w:rsid w:val="006655CA"/>
    <w:rsid w:val="007F6E74"/>
    <w:rsid w:val="00886880"/>
    <w:rsid w:val="00A31DF7"/>
    <w:rsid w:val="00E2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51B70117E794547BF0E56C4B0B924DA">
    <w:name w:val="451B70117E794547BF0E56C4B0B924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работы.dotx</Template>
  <TotalTime>24</TotalTime>
  <Pages>7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Lipinskiy</dc:creator>
  <cp:keywords/>
  <dc:description/>
  <cp:lastModifiedBy>Konstantin Lipinskiy</cp:lastModifiedBy>
  <cp:revision>31</cp:revision>
  <dcterms:created xsi:type="dcterms:W3CDTF">2025-04-23T11:57:00Z</dcterms:created>
  <dcterms:modified xsi:type="dcterms:W3CDTF">2025-04-26T14:33:00Z</dcterms:modified>
</cp:coreProperties>
</file>