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2"/>
        <w:tblpPr w:leftFromText="180" w:rightFromText="180" w:horzAnchor="margin" w:tblpXSpec="center" w:tblpY="5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6"/>
        <w:gridCol w:w="4786"/>
      </w:tblGrid>
      <w:tr w:rsidR="00E5502C" w:rsidRPr="00E5502C" w14:paraId="2919414E" w14:textId="77777777" w:rsidTr="00E75716">
        <w:tc>
          <w:tcPr>
            <w:tcW w:w="2616" w:type="dxa"/>
          </w:tcPr>
          <w:p w14:paraId="4A1F037F" w14:textId="77777777" w:rsidR="003C53C1" w:rsidRPr="00E5502C" w:rsidRDefault="003C53C1" w:rsidP="00E75716">
            <w:r w:rsidRPr="00E5502C">
              <w:rPr>
                <w:noProof/>
              </w:rPr>
              <w:drawing>
                <wp:inline distT="0" distB="0" distL="0" distR="0" wp14:anchorId="20B5B656" wp14:editId="7620CB7E">
                  <wp:extent cx="1440180" cy="914802"/>
                  <wp:effectExtent l="0" t="0" r="7620" b="0"/>
                  <wp:docPr id="1" name="Рисунок 1" descr="http://www.pl130.ru/doc/index/%D0%9B%D0%BE%D0%B3%D0%BE%D1%82%D0%B8%D0%BF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pl130.ru/doc/index/%D0%9B%D0%BE%D0%B3%D0%BE%D1%82%D0%B8%D0%BF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914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2D60378" w14:textId="77777777" w:rsidR="003C53C1" w:rsidRPr="00E5502C" w:rsidRDefault="003C53C1" w:rsidP="00E75716">
            <w:pPr>
              <w:jc w:val="center"/>
            </w:pPr>
            <w:r w:rsidRPr="00E5502C">
              <w:t>Санкт-Петербургское государственное бюджетное</w:t>
            </w:r>
          </w:p>
          <w:p w14:paraId="074FE565" w14:textId="77777777" w:rsidR="003C53C1" w:rsidRPr="00E5502C" w:rsidRDefault="003C53C1" w:rsidP="00E75716">
            <w:pPr>
              <w:jc w:val="center"/>
            </w:pPr>
            <w:r w:rsidRPr="00E5502C">
              <w:t>профессиональное образовательное учреждение</w:t>
            </w:r>
          </w:p>
          <w:p w14:paraId="1F1FFC28" w14:textId="77777777" w:rsidR="003C53C1" w:rsidRPr="00E5502C" w:rsidRDefault="003C53C1" w:rsidP="00E75716">
            <w:pPr>
              <w:jc w:val="center"/>
            </w:pPr>
            <w:r w:rsidRPr="00E5502C">
              <w:t>"Колледж электроники и приборостроения"</w:t>
            </w:r>
          </w:p>
        </w:tc>
      </w:tr>
    </w:tbl>
    <w:p w14:paraId="48EB1EB5" w14:textId="77777777" w:rsidR="00D44D14" w:rsidRPr="00E5502C" w:rsidRDefault="00D44D14">
      <w:pPr>
        <w:spacing w:line="360" w:lineRule="auto"/>
        <w:jc w:val="center"/>
        <w:rPr>
          <w:b/>
          <w:caps/>
          <w:sz w:val="28"/>
          <w:szCs w:val="28"/>
        </w:rPr>
      </w:pPr>
    </w:p>
    <w:p w14:paraId="7F05E9A1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20E0CA90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6AC7C090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0C3354BE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2846BD63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3CDC59EE" w14:textId="77777777" w:rsidR="003C53C1" w:rsidRPr="00E5502C" w:rsidRDefault="003C53C1">
      <w:pPr>
        <w:spacing w:line="360" w:lineRule="auto"/>
        <w:jc w:val="center"/>
        <w:rPr>
          <w:sz w:val="28"/>
          <w:szCs w:val="28"/>
        </w:rPr>
      </w:pPr>
    </w:p>
    <w:p w14:paraId="6C72C691" w14:textId="77777777" w:rsidR="003C53C1" w:rsidRPr="00E5502C" w:rsidRDefault="003C53C1">
      <w:pPr>
        <w:spacing w:line="360" w:lineRule="auto"/>
        <w:jc w:val="center"/>
        <w:rPr>
          <w:sz w:val="28"/>
          <w:szCs w:val="28"/>
        </w:rPr>
      </w:pPr>
    </w:p>
    <w:p w14:paraId="0A3890FB" w14:textId="77777777" w:rsidR="003C53C1" w:rsidRPr="00E5502C" w:rsidRDefault="003C53C1">
      <w:pPr>
        <w:spacing w:line="360" w:lineRule="auto"/>
        <w:jc w:val="center"/>
        <w:rPr>
          <w:sz w:val="28"/>
          <w:szCs w:val="28"/>
        </w:rPr>
      </w:pPr>
    </w:p>
    <w:p w14:paraId="371E9AAA" w14:textId="77777777" w:rsidR="003C53C1" w:rsidRPr="00E5502C" w:rsidRDefault="003C53C1">
      <w:pPr>
        <w:spacing w:line="360" w:lineRule="auto"/>
        <w:jc w:val="center"/>
        <w:rPr>
          <w:sz w:val="28"/>
          <w:szCs w:val="28"/>
        </w:rPr>
      </w:pPr>
    </w:p>
    <w:p w14:paraId="2C204F6A" w14:textId="77777777" w:rsidR="003C53C1" w:rsidRPr="00E5502C" w:rsidRDefault="003C53C1">
      <w:pPr>
        <w:spacing w:line="360" w:lineRule="auto"/>
        <w:jc w:val="center"/>
        <w:rPr>
          <w:sz w:val="28"/>
          <w:szCs w:val="28"/>
        </w:rPr>
      </w:pPr>
    </w:p>
    <w:p w14:paraId="6E935F4F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26BC56AE" w14:textId="77777777" w:rsidR="00D44D14" w:rsidRPr="00E5502C" w:rsidRDefault="00575E05">
      <w:pPr>
        <w:pStyle w:val="Times1420"/>
        <w:spacing w:line="360" w:lineRule="auto"/>
        <w:ind w:firstLine="0"/>
        <w:jc w:val="center"/>
        <w:rPr>
          <w:rStyle w:val="ac"/>
          <w:caps/>
          <w:szCs w:val="28"/>
        </w:rPr>
      </w:pPr>
      <w:r w:rsidRPr="00E5502C">
        <w:rPr>
          <w:rStyle w:val="ac"/>
          <w:caps/>
          <w:szCs w:val="28"/>
        </w:rPr>
        <w:t>отчет</w:t>
      </w:r>
    </w:p>
    <w:p w14:paraId="22562A27" w14:textId="7B335021" w:rsidR="00D44D14" w:rsidRPr="00E5502C" w:rsidRDefault="00575E05">
      <w:pPr>
        <w:spacing w:line="360" w:lineRule="auto"/>
        <w:jc w:val="center"/>
        <w:rPr>
          <w:b/>
          <w:sz w:val="28"/>
          <w:szCs w:val="28"/>
        </w:rPr>
      </w:pPr>
      <w:r w:rsidRPr="00E5502C">
        <w:rPr>
          <w:b/>
          <w:sz w:val="28"/>
          <w:szCs w:val="28"/>
        </w:rPr>
        <w:t xml:space="preserve">по </w:t>
      </w:r>
      <w:r w:rsidR="00EA2808" w:rsidRPr="00E5502C">
        <w:rPr>
          <w:b/>
          <w:sz w:val="28"/>
          <w:szCs w:val="28"/>
        </w:rPr>
        <w:t xml:space="preserve">практической </w:t>
      </w:r>
      <w:r w:rsidRPr="00E5502C">
        <w:rPr>
          <w:b/>
          <w:sz w:val="28"/>
          <w:szCs w:val="28"/>
        </w:rPr>
        <w:t>работе №</w:t>
      </w:r>
      <w:r w:rsidR="00225B24">
        <w:rPr>
          <w:b/>
          <w:sz w:val="28"/>
          <w:szCs w:val="28"/>
        </w:rPr>
        <w:t>5</w:t>
      </w:r>
    </w:p>
    <w:p w14:paraId="5E9BE4F2" w14:textId="3F6453F9" w:rsidR="00D44D14" w:rsidRPr="00E5502C" w:rsidRDefault="00575E05">
      <w:pPr>
        <w:spacing w:line="360" w:lineRule="auto"/>
        <w:jc w:val="center"/>
        <w:rPr>
          <w:b/>
          <w:sz w:val="28"/>
          <w:szCs w:val="28"/>
        </w:rPr>
      </w:pPr>
      <w:r w:rsidRPr="00E5502C">
        <w:rPr>
          <w:b/>
          <w:sz w:val="28"/>
          <w:szCs w:val="28"/>
        </w:rPr>
        <w:t>по дисциплине «</w:t>
      </w:r>
      <w:r w:rsidR="00225B24">
        <w:rPr>
          <w:b/>
          <w:sz w:val="28"/>
          <w:szCs w:val="28"/>
        </w:rPr>
        <w:t>Операционные системы и среды</w:t>
      </w:r>
      <w:r w:rsidRPr="00E5502C">
        <w:rPr>
          <w:b/>
          <w:sz w:val="28"/>
          <w:szCs w:val="28"/>
        </w:rPr>
        <w:t>»</w:t>
      </w:r>
    </w:p>
    <w:p w14:paraId="1DAAFC65" w14:textId="21BD22CD" w:rsidR="00D44D14" w:rsidRPr="00E5502C" w:rsidRDefault="00575E05">
      <w:pPr>
        <w:spacing w:line="360" w:lineRule="auto"/>
        <w:jc w:val="center"/>
        <w:rPr>
          <w:sz w:val="28"/>
          <w:szCs w:val="28"/>
        </w:rPr>
      </w:pPr>
      <w:r w:rsidRPr="00E5502C">
        <w:rPr>
          <w:rStyle w:val="ac"/>
          <w:smallCaps w:val="0"/>
          <w:sz w:val="28"/>
          <w:szCs w:val="28"/>
        </w:rPr>
        <w:t xml:space="preserve">Тема: </w:t>
      </w:r>
      <w:r w:rsidR="00225B24">
        <w:rPr>
          <w:rStyle w:val="ac"/>
          <w:smallCaps w:val="0"/>
          <w:sz w:val="28"/>
          <w:szCs w:val="28"/>
        </w:rPr>
        <w:t>Файловые системы</w:t>
      </w:r>
    </w:p>
    <w:p w14:paraId="43A1786C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249596E3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19CA392A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7DFFCAA8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590E9D65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20B90A07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p w14:paraId="75C27C51" w14:textId="77777777" w:rsidR="00D44D14" w:rsidRPr="00E5502C" w:rsidRDefault="00D44D1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E5502C" w:rsidRPr="00E5502C" w14:paraId="39640C30" w14:textId="77777777">
        <w:trPr>
          <w:trHeight w:val="614"/>
        </w:trPr>
        <w:tc>
          <w:tcPr>
            <w:tcW w:w="4252" w:type="dxa"/>
            <w:vAlign w:val="bottom"/>
          </w:tcPr>
          <w:p w14:paraId="41281E18" w14:textId="492BDBE5" w:rsidR="00D44D14" w:rsidRPr="00E5502C" w:rsidRDefault="00575E05">
            <w:pPr>
              <w:rPr>
                <w:sz w:val="28"/>
                <w:szCs w:val="28"/>
              </w:rPr>
            </w:pPr>
            <w:r w:rsidRPr="00E5502C">
              <w:rPr>
                <w:sz w:val="28"/>
                <w:szCs w:val="28"/>
              </w:rPr>
              <w:t>Студент</w:t>
            </w:r>
            <w:r w:rsidR="00225B24">
              <w:rPr>
                <w:sz w:val="28"/>
                <w:szCs w:val="28"/>
              </w:rPr>
              <w:t xml:space="preserve"> гр. 13 ИТ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3B17637F" w14:textId="77777777" w:rsidR="00D44D14" w:rsidRPr="00E5502C" w:rsidRDefault="00D44D14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0B50E4BE" w14:textId="5D82E1A7" w:rsidR="00D44D14" w:rsidRPr="00E5502C" w:rsidRDefault="00225B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Липинский К.С.</w:t>
            </w:r>
          </w:p>
        </w:tc>
      </w:tr>
      <w:tr w:rsidR="00575E05" w:rsidRPr="00E5502C" w14:paraId="112F74C4" w14:textId="77777777">
        <w:trPr>
          <w:trHeight w:val="614"/>
        </w:trPr>
        <w:tc>
          <w:tcPr>
            <w:tcW w:w="4252" w:type="dxa"/>
            <w:vAlign w:val="bottom"/>
          </w:tcPr>
          <w:p w14:paraId="4E346BFF" w14:textId="77777777" w:rsidR="00D44D14" w:rsidRPr="00E5502C" w:rsidRDefault="00575E05">
            <w:pPr>
              <w:rPr>
                <w:sz w:val="28"/>
                <w:szCs w:val="28"/>
              </w:rPr>
            </w:pPr>
            <w:r w:rsidRPr="00E5502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C1FF851" w14:textId="77777777" w:rsidR="00D44D14" w:rsidRPr="00E5502C" w:rsidRDefault="00D44D14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01861DBC" w14:textId="710B1FFB" w:rsidR="00D44D14" w:rsidRPr="00E5502C" w:rsidRDefault="00225B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Сучков А.И.</w:t>
            </w:r>
          </w:p>
        </w:tc>
      </w:tr>
    </w:tbl>
    <w:p w14:paraId="649F30E9" w14:textId="77777777" w:rsidR="00D44D14" w:rsidRPr="00E5502C" w:rsidRDefault="00D44D14">
      <w:pPr>
        <w:spacing w:line="360" w:lineRule="auto"/>
        <w:jc w:val="center"/>
        <w:rPr>
          <w:bCs/>
          <w:sz w:val="28"/>
          <w:szCs w:val="28"/>
        </w:rPr>
      </w:pPr>
    </w:p>
    <w:p w14:paraId="4A243858" w14:textId="77777777" w:rsidR="00D44D14" w:rsidRPr="00E5502C" w:rsidRDefault="00D44D14">
      <w:pPr>
        <w:spacing w:line="360" w:lineRule="auto"/>
        <w:jc w:val="center"/>
        <w:rPr>
          <w:bCs/>
          <w:sz w:val="28"/>
          <w:szCs w:val="28"/>
        </w:rPr>
      </w:pPr>
    </w:p>
    <w:p w14:paraId="6A925418" w14:textId="77777777" w:rsidR="00D44D14" w:rsidRPr="00E5502C" w:rsidRDefault="00575E05">
      <w:pPr>
        <w:spacing w:line="360" w:lineRule="auto"/>
        <w:jc w:val="center"/>
        <w:rPr>
          <w:bCs/>
          <w:sz w:val="28"/>
          <w:szCs w:val="28"/>
        </w:rPr>
      </w:pPr>
      <w:r w:rsidRPr="00E5502C">
        <w:rPr>
          <w:bCs/>
          <w:sz w:val="28"/>
          <w:szCs w:val="28"/>
        </w:rPr>
        <w:t>Санкт-Петербург</w:t>
      </w:r>
    </w:p>
    <w:p w14:paraId="0AB10B8B" w14:textId="77777777" w:rsidR="00D44D14" w:rsidRPr="00E5502C" w:rsidRDefault="00575E05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 w:rsidRPr="00E5502C">
        <w:rPr>
          <w:bCs/>
          <w:sz w:val="28"/>
          <w:szCs w:val="28"/>
        </w:rPr>
        <w:t>20</w:t>
      </w:r>
      <w:r w:rsidR="00E5502C">
        <w:rPr>
          <w:bCs/>
          <w:sz w:val="28"/>
          <w:szCs w:val="28"/>
        </w:rPr>
        <w:t>23</w:t>
      </w:r>
      <w:r w:rsidRPr="00E5502C">
        <w:br w:type="page"/>
      </w:r>
    </w:p>
    <w:p w14:paraId="45147969" w14:textId="77777777" w:rsidR="00D44D14" w:rsidRPr="00E5502C" w:rsidRDefault="00575E0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5502C">
        <w:rPr>
          <w:b/>
          <w:sz w:val="28"/>
          <w:szCs w:val="28"/>
        </w:rPr>
        <w:lastRenderedPageBreak/>
        <w:t>Цель работы.</w:t>
      </w:r>
    </w:p>
    <w:p w14:paraId="53967D2B" w14:textId="4C9442EA" w:rsidR="00D44D14" w:rsidRPr="0052045C" w:rsidRDefault="0052045C">
      <w:pPr>
        <w:spacing w:line="360" w:lineRule="auto"/>
        <w:ind w:firstLine="709"/>
        <w:jc w:val="both"/>
        <w:rPr>
          <w:b/>
          <w:sz w:val="32"/>
          <w:szCs w:val="32"/>
        </w:rPr>
      </w:pPr>
      <w:r>
        <w:rPr>
          <w:sz w:val="28"/>
          <w:szCs w:val="28"/>
        </w:rPr>
        <w:t>С</w:t>
      </w:r>
      <w:r w:rsidRPr="0052045C">
        <w:rPr>
          <w:sz w:val="28"/>
          <w:szCs w:val="28"/>
        </w:rPr>
        <w:t>формировать понятия файл, папка, имя файла, полное имя файла, путь к файлу, файловая система, расширение файла.</w:t>
      </w:r>
    </w:p>
    <w:p w14:paraId="205A7FB9" w14:textId="77777777" w:rsidR="00E5580E" w:rsidRPr="00E5502C" w:rsidRDefault="00E5580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F4CB1C3" w14:textId="77777777" w:rsidR="00D44D14" w:rsidRPr="00E5502C" w:rsidRDefault="00575E0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5502C">
        <w:rPr>
          <w:b/>
          <w:sz w:val="28"/>
          <w:szCs w:val="28"/>
        </w:rPr>
        <w:t>Основные теоретические положения.</w:t>
      </w:r>
    </w:p>
    <w:p w14:paraId="3761D709" w14:textId="00798096" w:rsidR="00C068F8" w:rsidRDefault="00C068F8">
      <w:pPr>
        <w:spacing w:line="360" w:lineRule="auto"/>
        <w:ind w:firstLine="709"/>
        <w:jc w:val="both"/>
        <w:rPr>
          <w:sz w:val="28"/>
          <w:szCs w:val="28"/>
        </w:rPr>
      </w:pPr>
      <w:r w:rsidRPr="00323C25">
        <w:rPr>
          <w:b/>
          <w:bCs/>
          <w:sz w:val="28"/>
          <w:szCs w:val="28"/>
        </w:rPr>
        <w:t>Файл</w:t>
      </w:r>
      <w:r w:rsidRPr="00C068F8">
        <w:rPr>
          <w:sz w:val="28"/>
          <w:szCs w:val="28"/>
        </w:rPr>
        <w:t xml:space="preserve"> — это некоторая область внешней памяти, хранящая информацию (программы или данные), имеющая имя. </w:t>
      </w:r>
    </w:p>
    <w:p w14:paraId="2A0DC8B8" w14:textId="77777777" w:rsidR="00C068F8" w:rsidRDefault="00C068F8">
      <w:pPr>
        <w:spacing w:line="360" w:lineRule="auto"/>
        <w:ind w:firstLine="709"/>
        <w:jc w:val="both"/>
        <w:rPr>
          <w:sz w:val="28"/>
          <w:szCs w:val="28"/>
        </w:rPr>
      </w:pPr>
      <w:r w:rsidRPr="00323C25">
        <w:rPr>
          <w:b/>
          <w:bCs/>
          <w:sz w:val="28"/>
          <w:szCs w:val="28"/>
        </w:rPr>
        <w:t>Имя файла</w:t>
      </w:r>
      <w:r w:rsidRPr="00C068F8">
        <w:rPr>
          <w:sz w:val="28"/>
          <w:szCs w:val="28"/>
        </w:rPr>
        <w:t xml:space="preserve"> – непрерывная последовательность символов, состоящая из двух частей: собственно имени и расширения (тип), позволяющая пользователю ориентироваться в файловой системе и идентифицировать файлы. </w:t>
      </w:r>
    </w:p>
    <w:p w14:paraId="5E8F9AD4" w14:textId="1052D487" w:rsidR="00C068F8" w:rsidRDefault="00C068F8">
      <w:pPr>
        <w:spacing w:line="360" w:lineRule="auto"/>
        <w:ind w:firstLine="709"/>
        <w:jc w:val="both"/>
        <w:rPr>
          <w:sz w:val="28"/>
          <w:szCs w:val="28"/>
        </w:rPr>
      </w:pPr>
      <w:r w:rsidRPr="00C068F8">
        <w:rPr>
          <w:sz w:val="28"/>
          <w:szCs w:val="28"/>
        </w:rPr>
        <w:t>В имени файла нельзя использовать следующие символы: * \ / | “ &lt;</w:t>
      </w:r>
      <w:r>
        <w:rPr>
          <w:sz w:val="28"/>
          <w:szCs w:val="28"/>
        </w:rPr>
        <w:t xml:space="preserve"> </w:t>
      </w:r>
      <w:r w:rsidRPr="00C068F8">
        <w:rPr>
          <w:sz w:val="28"/>
          <w:szCs w:val="28"/>
        </w:rPr>
        <w:t xml:space="preserve">&gt;: </w:t>
      </w:r>
    </w:p>
    <w:p w14:paraId="4462A68E" w14:textId="77777777" w:rsidR="00C068F8" w:rsidRDefault="00C068F8">
      <w:pPr>
        <w:spacing w:line="360" w:lineRule="auto"/>
        <w:ind w:firstLine="709"/>
        <w:jc w:val="both"/>
        <w:rPr>
          <w:sz w:val="28"/>
          <w:szCs w:val="28"/>
        </w:rPr>
      </w:pPr>
      <w:r w:rsidRPr="00323C25">
        <w:rPr>
          <w:b/>
          <w:bCs/>
          <w:sz w:val="28"/>
          <w:szCs w:val="28"/>
        </w:rPr>
        <w:t>Логический диск</w:t>
      </w:r>
      <w:r w:rsidRPr="00C068F8">
        <w:rPr>
          <w:sz w:val="28"/>
          <w:szCs w:val="28"/>
        </w:rPr>
        <w:t xml:space="preserve"> – это физический диск, реальный диск или часть физического диска, которому присвоено имя. Например: С: или D: </w:t>
      </w:r>
    </w:p>
    <w:p w14:paraId="6A11DBBF" w14:textId="77777777" w:rsidR="00C068F8" w:rsidRDefault="00C068F8">
      <w:pPr>
        <w:spacing w:line="360" w:lineRule="auto"/>
        <w:ind w:firstLine="709"/>
        <w:jc w:val="both"/>
        <w:rPr>
          <w:sz w:val="28"/>
          <w:szCs w:val="28"/>
        </w:rPr>
      </w:pPr>
      <w:r w:rsidRPr="00323C25">
        <w:rPr>
          <w:b/>
          <w:bCs/>
          <w:sz w:val="28"/>
          <w:szCs w:val="28"/>
        </w:rPr>
        <w:t>Папка (каталог)</w:t>
      </w:r>
      <w:r w:rsidRPr="00C068F8">
        <w:rPr>
          <w:sz w:val="28"/>
          <w:szCs w:val="28"/>
        </w:rPr>
        <w:t xml:space="preserve"> – совокупность файлов по одной тематике. </w:t>
      </w:r>
    </w:p>
    <w:p w14:paraId="1E2FAA9C" w14:textId="179C811C" w:rsidR="00D44D14" w:rsidRPr="00C068F8" w:rsidRDefault="00C068F8">
      <w:pPr>
        <w:spacing w:line="360" w:lineRule="auto"/>
        <w:ind w:firstLine="709"/>
        <w:jc w:val="both"/>
        <w:rPr>
          <w:sz w:val="32"/>
          <w:szCs w:val="32"/>
        </w:rPr>
      </w:pPr>
      <w:r w:rsidRPr="00323C25">
        <w:rPr>
          <w:b/>
          <w:bCs/>
          <w:sz w:val="28"/>
          <w:szCs w:val="28"/>
        </w:rPr>
        <w:t>Полное имя файла</w:t>
      </w:r>
      <w:r w:rsidRPr="00C068F8">
        <w:rPr>
          <w:sz w:val="28"/>
          <w:szCs w:val="28"/>
        </w:rPr>
        <w:t xml:space="preserve"> – имя логического диска + путь к файлу + имя файла.</w:t>
      </w:r>
    </w:p>
    <w:p w14:paraId="72AEE051" w14:textId="77777777" w:rsidR="00C068F8" w:rsidRPr="00E5502C" w:rsidRDefault="00C068F8">
      <w:pPr>
        <w:spacing w:line="360" w:lineRule="auto"/>
        <w:ind w:firstLine="709"/>
        <w:jc w:val="both"/>
        <w:rPr>
          <w:sz w:val="28"/>
          <w:szCs w:val="28"/>
        </w:rPr>
      </w:pPr>
    </w:p>
    <w:p w14:paraId="25B0D3C0" w14:textId="77777777" w:rsidR="00D44D14" w:rsidRPr="00E5502C" w:rsidRDefault="00575E0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5502C">
        <w:rPr>
          <w:b/>
          <w:sz w:val="28"/>
          <w:szCs w:val="28"/>
        </w:rPr>
        <w:t>Постановка задачи.</w:t>
      </w:r>
    </w:p>
    <w:p w14:paraId="37538236" w14:textId="799C0DDA" w:rsidR="00D44D14" w:rsidRPr="00E31619" w:rsidRDefault="00E31619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E31619">
        <w:rPr>
          <w:sz w:val="28"/>
          <w:szCs w:val="28"/>
        </w:rPr>
        <w:t>С помощью консольных команд создать, переименовать, переместить и удалить папку. Аналогичные операции выполнить с файлом. Полученные результаты содержательно проинтерпретировать.</w:t>
      </w:r>
    </w:p>
    <w:p w14:paraId="411B1E8E" w14:textId="77777777" w:rsidR="00E31619" w:rsidRPr="00E5502C" w:rsidRDefault="00E3161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F841F47" w14:textId="77777777" w:rsidR="0015680D" w:rsidRDefault="0015680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9B713DB" w14:textId="1F490651" w:rsidR="00D44D14" w:rsidRPr="00E5502C" w:rsidRDefault="00575E0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5502C">
        <w:rPr>
          <w:b/>
          <w:sz w:val="28"/>
          <w:szCs w:val="28"/>
        </w:rPr>
        <w:lastRenderedPageBreak/>
        <w:t>Выполнение работы.</w:t>
      </w:r>
    </w:p>
    <w:p w14:paraId="4661C12E" w14:textId="7793E8C1" w:rsidR="00D44D14" w:rsidRDefault="00C9744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1.</w:t>
      </w:r>
    </w:p>
    <w:p w14:paraId="00553A64" w14:textId="25920572" w:rsidR="00C97447" w:rsidRDefault="008B4C4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Запустили командную строку. Начальное положение: </w:t>
      </w:r>
      <w:r w:rsidRPr="008B4C41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C</w:t>
      </w:r>
      <w:r w:rsidRPr="008B4C41">
        <w:rPr>
          <w:bCs/>
          <w:sz w:val="28"/>
          <w:szCs w:val="28"/>
        </w:rPr>
        <w:t>:\</w:t>
      </w:r>
      <w:r>
        <w:rPr>
          <w:bCs/>
          <w:sz w:val="28"/>
          <w:szCs w:val="28"/>
          <w:lang w:val="en-US"/>
        </w:rPr>
        <w:t>Users</w:t>
      </w:r>
      <w:r w:rsidRPr="008B4C41">
        <w:rPr>
          <w:bCs/>
          <w:sz w:val="28"/>
          <w:szCs w:val="28"/>
        </w:rPr>
        <w:t>\</w:t>
      </w:r>
      <w:r>
        <w:rPr>
          <w:bCs/>
          <w:sz w:val="28"/>
          <w:szCs w:val="28"/>
          <w:lang w:val="en-US"/>
        </w:rPr>
        <w:t>konnl</w:t>
      </w:r>
      <w:r w:rsidRPr="008B4C41">
        <w:rPr>
          <w:bCs/>
          <w:sz w:val="28"/>
          <w:szCs w:val="28"/>
        </w:rPr>
        <w:t>” (</w:t>
      </w:r>
      <w:r>
        <w:rPr>
          <w:bCs/>
          <w:sz w:val="28"/>
          <w:szCs w:val="28"/>
        </w:rPr>
        <w:t xml:space="preserve">папка пользователя). Перешли в корень диска с помощью команды </w:t>
      </w:r>
      <w:r>
        <w:rPr>
          <w:bCs/>
          <w:sz w:val="28"/>
          <w:szCs w:val="28"/>
          <w:lang w:val="en-US"/>
        </w:rPr>
        <w:t>cd (</w:t>
      </w:r>
      <w:r>
        <w:rPr>
          <w:bCs/>
          <w:sz w:val="28"/>
          <w:szCs w:val="28"/>
        </w:rPr>
        <w:t>рисунок 1).</w:t>
      </w:r>
    </w:p>
    <w:p w14:paraId="4A5A68C5" w14:textId="526F091C" w:rsidR="0015680D" w:rsidRDefault="0015680D" w:rsidP="0015680D">
      <w:pPr>
        <w:keepNext/>
        <w:spacing w:line="360" w:lineRule="auto"/>
        <w:ind w:firstLine="709"/>
        <w:jc w:val="center"/>
      </w:pPr>
      <w:r w:rsidRPr="0015680D">
        <w:rPr>
          <w:noProof/>
        </w:rPr>
        <w:drawing>
          <wp:inline distT="0" distB="0" distL="0" distR="0" wp14:anchorId="08BD4B9F" wp14:editId="23DAE327">
            <wp:extent cx="3097483" cy="1539240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1732" cy="15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A919" w14:textId="0DAAC229" w:rsidR="0015680D" w:rsidRDefault="0015680D" w:rsidP="0015680D">
      <w:pPr>
        <w:pStyle w:val="af1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EA05FA">
          <w:rPr>
            <w:noProof/>
          </w:rPr>
          <w:t>1</w:t>
        </w:r>
      </w:fldSimple>
    </w:p>
    <w:p w14:paraId="3B9FCFBF" w14:textId="77777777" w:rsidR="0015680D" w:rsidRDefault="0015680D" w:rsidP="00411E65">
      <w:pPr>
        <w:spacing w:line="360" w:lineRule="auto"/>
        <w:jc w:val="both"/>
      </w:pPr>
    </w:p>
    <w:p w14:paraId="6EE1B5AE" w14:textId="6D6AF758" w:rsidR="00411E65" w:rsidRDefault="0015680D" w:rsidP="00411E65">
      <w:pPr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Cs/>
          <w:sz w:val="28"/>
          <w:szCs w:val="28"/>
        </w:rPr>
        <w:t xml:space="preserve">Создали папку </w:t>
      </w:r>
      <w:r>
        <w:rPr>
          <w:bCs/>
          <w:sz w:val="28"/>
          <w:szCs w:val="28"/>
          <w:lang w:val="en-US"/>
        </w:rPr>
        <w:t>hello</w:t>
      </w:r>
      <w:r w:rsidRPr="0015680D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рисунок 2)</w:t>
      </w:r>
    </w:p>
    <w:p w14:paraId="614CB5B7" w14:textId="230E1D79" w:rsidR="0015680D" w:rsidRDefault="00947E73" w:rsidP="00947E73">
      <w:pPr>
        <w:keepNext/>
        <w:spacing w:line="360" w:lineRule="auto"/>
        <w:jc w:val="center"/>
      </w:pPr>
      <w:r w:rsidRPr="00947E73">
        <w:rPr>
          <w:noProof/>
        </w:rPr>
        <w:drawing>
          <wp:inline distT="0" distB="0" distL="0" distR="0" wp14:anchorId="6F8D79A1" wp14:editId="1DF8B3F6">
            <wp:extent cx="5456016" cy="3171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414" cy="31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D1A6" w14:textId="3AC5735D" w:rsidR="0015680D" w:rsidRPr="0015680D" w:rsidRDefault="0015680D" w:rsidP="0015680D">
      <w:pPr>
        <w:pStyle w:val="af1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EA05FA">
          <w:rPr>
            <w:noProof/>
          </w:rPr>
          <w:t>2</w:t>
        </w:r>
      </w:fldSimple>
    </w:p>
    <w:p w14:paraId="3E4600EC" w14:textId="77777777" w:rsidR="00947E73" w:rsidRPr="00EB035E" w:rsidRDefault="00947E73" w:rsidP="00947E73">
      <w:pPr>
        <w:spacing w:line="360" w:lineRule="auto"/>
        <w:jc w:val="both"/>
        <w:rPr>
          <w:bCs/>
          <w:sz w:val="28"/>
          <w:szCs w:val="28"/>
        </w:rPr>
      </w:pPr>
      <w:r w:rsidRPr="00EB035E">
        <w:rPr>
          <w:bCs/>
          <w:sz w:val="28"/>
          <w:szCs w:val="28"/>
        </w:rPr>
        <w:tab/>
      </w:r>
    </w:p>
    <w:p w14:paraId="7B24735B" w14:textId="77777777" w:rsidR="00947E73" w:rsidRDefault="00947E7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0E68767" w14:textId="33025284" w:rsidR="0015680D" w:rsidRPr="00947E73" w:rsidRDefault="00947E73" w:rsidP="00947E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Добавили строку «</w:t>
      </w:r>
      <w:r>
        <w:rPr>
          <w:bCs/>
          <w:sz w:val="28"/>
          <w:szCs w:val="28"/>
          <w:lang w:val="en-US"/>
        </w:rPr>
        <w:t>Example</w:t>
      </w:r>
      <w:r>
        <w:rPr>
          <w:bCs/>
          <w:sz w:val="28"/>
          <w:szCs w:val="28"/>
        </w:rPr>
        <w:t>»</w:t>
      </w:r>
      <w:r w:rsidRPr="00947E7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новый файл </w:t>
      </w:r>
      <w:r>
        <w:rPr>
          <w:bCs/>
          <w:sz w:val="28"/>
          <w:szCs w:val="28"/>
          <w:lang w:val="en-US"/>
        </w:rPr>
        <w:t>hello</w:t>
      </w:r>
      <w:r w:rsidRPr="00947E73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txt</w:t>
      </w:r>
      <w:r w:rsidRPr="00947E73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рисунок 3).</w:t>
      </w:r>
    </w:p>
    <w:p w14:paraId="7FA5BD85" w14:textId="77777777" w:rsidR="00947E73" w:rsidRDefault="00947E73" w:rsidP="00947E73">
      <w:pPr>
        <w:keepNext/>
        <w:spacing w:line="360" w:lineRule="auto"/>
        <w:ind w:firstLine="709"/>
        <w:jc w:val="center"/>
      </w:pPr>
      <w:r w:rsidRPr="00947E73">
        <w:rPr>
          <w:b/>
          <w:noProof/>
          <w:sz w:val="28"/>
          <w:szCs w:val="28"/>
        </w:rPr>
        <w:drawing>
          <wp:inline distT="0" distB="0" distL="0" distR="0" wp14:anchorId="69D88091" wp14:editId="31C9235A">
            <wp:extent cx="3677163" cy="16575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1BC1" w14:textId="6A37490C" w:rsidR="00947E73" w:rsidRDefault="00947E73" w:rsidP="00947E73">
      <w:pPr>
        <w:pStyle w:val="af1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EA05FA">
          <w:rPr>
            <w:noProof/>
          </w:rPr>
          <w:t>3</w:t>
        </w:r>
      </w:fldSimple>
    </w:p>
    <w:p w14:paraId="4A69F224" w14:textId="77777777" w:rsidR="00C90825" w:rsidRDefault="00C9082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B7E32C8" w14:textId="6898CE6A" w:rsidR="00C90825" w:rsidRDefault="00C9667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 можно увидеть, изменения были записаны (рисунок 4).</w:t>
      </w:r>
    </w:p>
    <w:p w14:paraId="02F9AC98" w14:textId="77777777" w:rsidR="00C96672" w:rsidRDefault="00C96672" w:rsidP="00C96672">
      <w:pPr>
        <w:keepNext/>
        <w:spacing w:line="360" w:lineRule="auto"/>
        <w:ind w:firstLine="709"/>
        <w:jc w:val="center"/>
      </w:pPr>
      <w:r w:rsidRPr="00C96672">
        <w:rPr>
          <w:bCs/>
          <w:noProof/>
          <w:sz w:val="28"/>
          <w:szCs w:val="28"/>
        </w:rPr>
        <w:drawing>
          <wp:inline distT="0" distB="0" distL="0" distR="0" wp14:anchorId="475AEB26" wp14:editId="05FBF4D6">
            <wp:extent cx="1381318" cy="962159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B0C4" w14:textId="1BD980B0" w:rsidR="00C96672" w:rsidRPr="00C96672" w:rsidRDefault="00C96672" w:rsidP="00C96672">
      <w:pPr>
        <w:pStyle w:val="af1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EA05FA">
          <w:rPr>
            <w:noProof/>
          </w:rPr>
          <w:t>4</w:t>
        </w:r>
      </w:fldSimple>
    </w:p>
    <w:p w14:paraId="5BA5F7BC" w14:textId="77777777" w:rsidR="00C96672" w:rsidRDefault="00C9667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2FEEFA4" w14:textId="19DD58D7" w:rsidR="00C90825" w:rsidRDefault="00C9667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Информация о файле (рисунок 5).</w:t>
      </w:r>
    </w:p>
    <w:p w14:paraId="7549A06D" w14:textId="77777777" w:rsidR="00C96672" w:rsidRDefault="00C96672" w:rsidP="00C96672">
      <w:pPr>
        <w:keepNext/>
        <w:spacing w:line="360" w:lineRule="auto"/>
        <w:ind w:firstLine="709"/>
        <w:jc w:val="center"/>
      </w:pPr>
      <w:r w:rsidRPr="00C96672">
        <w:rPr>
          <w:bCs/>
          <w:noProof/>
          <w:sz w:val="28"/>
          <w:szCs w:val="28"/>
        </w:rPr>
        <w:drawing>
          <wp:inline distT="0" distB="0" distL="0" distR="0" wp14:anchorId="209AC100" wp14:editId="6BEACDA0">
            <wp:extent cx="5087060" cy="2534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6DEA" w14:textId="2DA8CC99" w:rsidR="00C96672" w:rsidRPr="00C96672" w:rsidRDefault="00C96672" w:rsidP="00C96672">
      <w:pPr>
        <w:pStyle w:val="af1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EA05FA">
          <w:rPr>
            <w:noProof/>
          </w:rPr>
          <w:t>5</w:t>
        </w:r>
      </w:fldSimple>
    </w:p>
    <w:p w14:paraId="20FFB852" w14:textId="77777777" w:rsidR="00C96672" w:rsidRDefault="00C9667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18691A6" w14:textId="62ACE719" w:rsidR="00C96672" w:rsidRDefault="00EB035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команды </w:t>
      </w:r>
      <w:r>
        <w:rPr>
          <w:bCs/>
          <w:sz w:val="28"/>
          <w:szCs w:val="28"/>
          <w:lang w:val="en-US"/>
        </w:rPr>
        <w:t>del</w:t>
      </w:r>
      <w:r w:rsidRPr="00EB035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файл </w:t>
      </w:r>
      <w:r>
        <w:rPr>
          <w:bCs/>
          <w:sz w:val="28"/>
          <w:szCs w:val="28"/>
          <w:lang w:val="en-US"/>
        </w:rPr>
        <w:t>hello</w:t>
      </w:r>
      <w:r w:rsidRPr="00EB035E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txt</w:t>
      </w:r>
      <w:r w:rsidRPr="00EB035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был удалён</w:t>
      </w:r>
    </w:p>
    <w:p w14:paraId="5DD9CB20" w14:textId="77777777" w:rsidR="00AE2456" w:rsidRDefault="00AE24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E2A92E9" w14:textId="4A63484F" w:rsidR="00EB035E" w:rsidRDefault="00EB035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2.</w:t>
      </w:r>
    </w:p>
    <w:p w14:paraId="4D156F7F" w14:textId="1E44B357" w:rsidR="00AE2456" w:rsidRDefault="009C568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Создали три папки (рисунок 6)</w:t>
      </w:r>
    </w:p>
    <w:p w14:paraId="271506BF" w14:textId="77777777" w:rsidR="009C568D" w:rsidRDefault="009C568D" w:rsidP="009C568D">
      <w:pPr>
        <w:keepNext/>
        <w:spacing w:line="360" w:lineRule="auto"/>
        <w:ind w:firstLine="709"/>
        <w:jc w:val="center"/>
      </w:pPr>
      <w:r w:rsidRPr="009C568D">
        <w:rPr>
          <w:bCs/>
          <w:noProof/>
          <w:sz w:val="28"/>
          <w:szCs w:val="28"/>
        </w:rPr>
        <w:drawing>
          <wp:inline distT="0" distB="0" distL="0" distR="0" wp14:anchorId="419D9594" wp14:editId="2FF7B707">
            <wp:extent cx="5205730" cy="342871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035" cy="34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E5A6" w14:textId="36CC4A47" w:rsidR="009C568D" w:rsidRPr="009C568D" w:rsidRDefault="009C568D" w:rsidP="009C568D">
      <w:pPr>
        <w:pStyle w:val="af1"/>
        <w:jc w:val="center"/>
        <w:rPr>
          <w:bCs/>
          <w:sz w:val="28"/>
          <w:szCs w:val="28"/>
        </w:rPr>
      </w:pPr>
      <w:r>
        <w:t xml:space="preserve">Рисунок </w:t>
      </w:r>
      <w:r w:rsidR="007D75DC">
        <w:fldChar w:fldCharType="begin"/>
      </w:r>
      <w:r w:rsidR="007D75DC">
        <w:instrText xml:space="preserve"> SEQ Рисунок \* ARABIC </w:instrText>
      </w:r>
      <w:r w:rsidR="007D75DC">
        <w:fldChar w:fldCharType="separate"/>
      </w:r>
      <w:r w:rsidR="00EA05FA">
        <w:rPr>
          <w:noProof/>
        </w:rPr>
        <w:t>6</w:t>
      </w:r>
      <w:r w:rsidR="007D75DC">
        <w:rPr>
          <w:noProof/>
        </w:rPr>
        <w:fldChar w:fldCharType="end"/>
      </w:r>
    </w:p>
    <w:p w14:paraId="472CC0C2" w14:textId="5E51F9C6" w:rsidR="00C96672" w:rsidRDefault="00C9667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9E7FDC5" w14:textId="5A6F17B1" w:rsidR="009C568D" w:rsidRDefault="009C568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 помощью команды «</w:t>
      </w:r>
      <w:r w:rsidRPr="009C568D">
        <w:rPr>
          <w:bCs/>
          <w:sz w:val="28"/>
          <w:szCs w:val="28"/>
          <w:lang w:val="en-US"/>
        </w:rPr>
        <w:t>rmdir</w:t>
      </w:r>
      <w:r w:rsidRPr="009C568D">
        <w:rPr>
          <w:bCs/>
          <w:sz w:val="28"/>
          <w:szCs w:val="28"/>
        </w:rPr>
        <w:t xml:space="preserve"> /</w:t>
      </w:r>
      <w:r w:rsidRPr="009C568D">
        <w:rPr>
          <w:bCs/>
          <w:sz w:val="28"/>
          <w:szCs w:val="28"/>
          <w:lang w:val="en-US"/>
        </w:rPr>
        <w:t>s</w:t>
      </w:r>
      <w:r w:rsidRPr="009C568D">
        <w:rPr>
          <w:bCs/>
          <w:sz w:val="28"/>
          <w:szCs w:val="28"/>
        </w:rPr>
        <w:t xml:space="preserve"> /</w:t>
      </w:r>
      <w:r w:rsidRPr="009C568D">
        <w:rPr>
          <w:bCs/>
          <w:sz w:val="28"/>
          <w:szCs w:val="28"/>
          <w:lang w:val="en-US"/>
        </w:rPr>
        <w:t>q</w:t>
      </w:r>
      <w:r w:rsidRPr="009C568D">
        <w:rPr>
          <w:bCs/>
          <w:sz w:val="28"/>
          <w:szCs w:val="28"/>
        </w:rPr>
        <w:t xml:space="preserve"> "</w:t>
      </w:r>
      <w:r w:rsidRPr="009C568D">
        <w:rPr>
          <w:bCs/>
          <w:sz w:val="28"/>
          <w:szCs w:val="28"/>
          <w:lang w:val="en-US"/>
        </w:rPr>
        <w:t>Test</w:t>
      </w:r>
      <w:r w:rsidRPr="009C568D">
        <w:rPr>
          <w:bCs/>
          <w:sz w:val="28"/>
          <w:szCs w:val="28"/>
        </w:rPr>
        <w:t xml:space="preserve"> 2" "</w:t>
      </w:r>
      <w:r w:rsidRPr="009C568D">
        <w:rPr>
          <w:bCs/>
          <w:sz w:val="28"/>
          <w:szCs w:val="28"/>
          <w:lang w:val="en-US"/>
        </w:rPr>
        <w:t>Test</w:t>
      </w:r>
      <w:r w:rsidRPr="009C568D">
        <w:rPr>
          <w:bCs/>
          <w:sz w:val="28"/>
          <w:szCs w:val="28"/>
        </w:rPr>
        <w:t xml:space="preserve"> 3"</w:t>
      </w:r>
      <w:r>
        <w:rPr>
          <w:bCs/>
          <w:sz w:val="28"/>
          <w:szCs w:val="28"/>
        </w:rPr>
        <w:t xml:space="preserve">» удалили папки </w:t>
      </w:r>
      <w:r>
        <w:rPr>
          <w:bCs/>
          <w:sz w:val="28"/>
          <w:szCs w:val="28"/>
          <w:lang w:val="en-US"/>
        </w:rPr>
        <w:t>Test</w:t>
      </w:r>
      <w:r w:rsidRPr="009C568D">
        <w:rPr>
          <w:bCs/>
          <w:sz w:val="28"/>
          <w:szCs w:val="28"/>
        </w:rPr>
        <w:t xml:space="preserve"> 2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Test</w:t>
      </w:r>
      <w:r w:rsidRPr="009C568D">
        <w:rPr>
          <w:bCs/>
          <w:sz w:val="28"/>
          <w:szCs w:val="28"/>
        </w:rPr>
        <w:t xml:space="preserve"> 3</w:t>
      </w:r>
      <w:r w:rsidR="006B78B7" w:rsidRPr="006B78B7">
        <w:rPr>
          <w:bCs/>
          <w:sz w:val="28"/>
          <w:szCs w:val="28"/>
        </w:rPr>
        <w:t>.</w:t>
      </w:r>
    </w:p>
    <w:p w14:paraId="72ECBA2A" w14:textId="385D0006" w:rsidR="002132BE" w:rsidRPr="00791D96" w:rsidRDefault="002132B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7C1BE77" w14:textId="77777777" w:rsidR="00715BD2" w:rsidRDefault="00715BD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2D6B022" w14:textId="4C6B9F0E" w:rsidR="002132BE" w:rsidRDefault="002132B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3.</w:t>
      </w:r>
    </w:p>
    <w:p w14:paraId="6103BE23" w14:textId="4F8E51C4" w:rsidR="002132BE" w:rsidRDefault="00791D9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команды </w:t>
      </w:r>
      <w:r>
        <w:rPr>
          <w:bCs/>
          <w:sz w:val="28"/>
          <w:szCs w:val="28"/>
          <w:lang w:val="en-US"/>
        </w:rPr>
        <w:t>move</w:t>
      </w:r>
      <w:r w:rsidRPr="00791D9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переместили папку «</w:t>
      </w:r>
      <w:r>
        <w:rPr>
          <w:bCs/>
          <w:sz w:val="28"/>
          <w:szCs w:val="28"/>
          <w:lang w:val="en-US"/>
        </w:rPr>
        <w:t>Test</w:t>
      </w:r>
      <w:r w:rsidRPr="00791D96">
        <w:rPr>
          <w:bCs/>
          <w:sz w:val="28"/>
          <w:szCs w:val="28"/>
        </w:rPr>
        <w:t xml:space="preserve"> 1</w:t>
      </w:r>
      <w:r>
        <w:rPr>
          <w:bCs/>
          <w:sz w:val="28"/>
          <w:szCs w:val="28"/>
        </w:rPr>
        <w:t>»</w:t>
      </w:r>
      <w:r w:rsidRPr="00791D9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корень диска </w:t>
      </w:r>
      <w:r>
        <w:rPr>
          <w:bCs/>
          <w:sz w:val="28"/>
          <w:szCs w:val="28"/>
          <w:lang w:val="en-US"/>
        </w:rPr>
        <w:t>C</w:t>
      </w:r>
      <w:r w:rsidRPr="00791D96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а затем переименовали в «</w:t>
      </w:r>
      <w:r>
        <w:rPr>
          <w:bCs/>
          <w:sz w:val="28"/>
          <w:szCs w:val="28"/>
          <w:lang w:val="en-US"/>
        </w:rPr>
        <w:t>Cat</w:t>
      </w:r>
      <w:r>
        <w:rPr>
          <w:bCs/>
          <w:sz w:val="28"/>
          <w:szCs w:val="28"/>
        </w:rPr>
        <w:t>»</w:t>
      </w:r>
      <w:r w:rsidR="00181821" w:rsidRPr="00181821">
        <w:rPr>
          <w:bCs/>
          <w:sz w:val="28"/>
          <w:szCs w:val="28"/>
        </w:rPr>
        <w:t xml:space="preserve"> (</w:t>
      </w:r>
      <w:r w:rsidR="00181821">
        <w:rPr>
          <w:bCs/>
          <w:sz w:val="28"/>
          <w:szCs w:val="28"/>
        </w:rPr>
        <w:t>рисунок 7)</w:t>
      </w:r>
      <w:r w:rsidR="00A073CC">
        <w:rPr>
          <w:bCs/>
          <w:sz w:val="28"/>
          <w:szCs w:val="28"/>
        </w:rPr>
        <w:t>.</w:t>
      </w:r>
    </w:p>
    <w:p w14:paraId="4CB5D459" w14:textId="77777777" w:rsidR="00777A6E" w:rsidRDefault="00777A6E" w:rsidP="00777A6E">
      <w:pPr>
        <w:keepNext/>
        <w:spacing w:line="360" w:lineRule="auto"/>
        <w:ind w:firstLine="709"/>
        <w:jc w:val="center"/>
      </w:pPr>
      <w:r w:rsidRPr="00777A6E">
        <w:rPr>
          <w:bCs/>
          <w:sz w:val="28"/>
          <w:szCs w:val="28"/>
          <w:lang w:val="en-US"/>
        </w:rPr>
        <w:drawing>
          <wp:inline distT="0" distB="0" distL="0" distR="0" wp14:anchorId="2BB9A692" wp14:editId="5C2E0211">
            <wp:extent cx="5653405" cy="3286577"/>
            <wp:effectExtent l="0" t="0" r="444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474" cy="32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A046" w14:textId="0A3D7203" w:rsidR="00A073CC" w:rsidRPr="00777A6E" w:rsidRDefault="00777A6E" w:rsidP="00777A6E">
      <w:pPr>
        <w:pStyle w:val="af1"/>
        <w:jc w:val="center"/>
        <w:rPr>
          <w:bCs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EA05FA">
          <w:rPr>
            <w:noProof/>
          </w:rPr>
          <w:t>7</w:t>
        </w:r>
      </w:fldSimple>
    </w:p>
    <w:p w14:paraId="0E176E2E" w14:textId="38FF113D" w:rsidR="009C568D" w:rsidRPr="003B56FF" w:rsidRDefault="009C568D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B39B3CF" w14:textId="77777777" w:rsidR="00133083" w:rsidRDefault="00133083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4.</w:t>
      </w:r>
    </w:p>
    <w:p w14:paraId="596128BA" w14:textId="5CDFEE70" w:rsidR="00E8390C" w:rsidRDefault="0013308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папке «</w:t>
      </w:r>
      <w:r>
        <w:rPr>
          <w:bCs/>
          <w:sz w:val="28"/>
          <w:szCs w:val="28"/>
          <w:lang w:val="en-US"/>
        </w:rPr>
        <w:t>Cat</w:t>
      </w:r>
      <w:r>
        <w:rPr>
          <w:bCs/>
          <w:sz w:val="28"/>
          <w:szCs w:val="28"/>
        </w:rPr>
        <w:t>»</w:t>
      </w:r>
      <w:r w:rsidRPr="001330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были созданы файлы «</w:t>
      </w:r>
      <w:r>
        <w:rPr>
          <w:bCs/>
          <w:sz w:val="28"/>
          <w:szCs w:val="28"/>
          <w:lang w:val="en-US"/>
        </w:rPr>
        <w:t>test</w:t>
      </w:r>
      <w:r w:rsidRPr="00133083">
        <w:rPr>
          <w:bCs/>
          <w:sz w:val="28"/>
          <w:szCs w:val="28"/>
        </w:rPr>
        <w:t xml:space="preserve"> 1.</w:t>
      </w:r>
      <w:r>
        <w:rPr>
          <w:bCs/>
          <w:sz w:val="28"/>
          <w:szCs w:val="28"/>
          <w:lang w:val="en-US"/>
        </w:rPr>
        <w:t>txt</w:t>
      </w:r>
      <w:r>
        <w:rPr>
          <w:bCs/>
          <w:sz w:val="28"/>
          <w:szCs w:val="28"/>
        </w:rPr>
        <w:t>» и «</w:t>
      </w:r>
      <w:r>
        <w:rPr>
          <w:bCs/>
          <w:sz w:val="28"/>
          <w:szCs w:val="28"/>
          <w:lang w:val="en-US"/>
        </w:rPr>
        <w:t>test</w:t>
      </w:r>
      <w:r w:rsidRPr="00133083">
        <w:rPr>
          <w:bCs/>
          <w:sz w:val="28"/>
          <w:szCs w:val="28"/>
        </w:rPr>
        <w:t xml:space="preserve"> 2.</w:t>
      </w:r>
      <w:r>
        <w:rPr>
          <w:bCs/>
          <w:sz w:val="28"/>
          <w:szCs w:val="28"/>
          <w:lang w:val="en-US"/>
        </w:rPr>
        <w:t>txt</w:t>
      </w:r>
      <w:r>
        <w:rPr>
          <w:bCs/>
          <w:sz w:val="28"/>
          <w:szCs w:val="28"/>
        </w:rPr>
        <w:t>»</w:t>
      </w:r>
      <w:r w:rsidR="005B065F" w:rsidRPr="005B065F">
        <w:rPr>
          <w:bCs/>
          <w:sz w:val="28"/>
          <w:szCs w:val="28"/>
        </w:rPr>
        <w:t xml:space="preserve">. </w:t>
      </w:r>
      <w:r w:rsidR="005B065F">
        <w:rPr>
          <w:bCs/>
          <w:sz w:val="28"/>
          <w:szCs w:val="28"/>
        </w:rPr>
        <w:t xml:space="preserve">Скопируем их </w:t>
      </w:r>
      <w:r w:rsidR="00111918">
        <w:rPr>
          <w:bCs/>
          <w:sz w:val="28"/>
          <w:szCs w:val="28"/>
        </w:rPr>
        <w:t>в папку «</w:t>
      </w:r>
      <w:r w:rsidR="00111918">
        <w:rPr>
          <w:bCs/>
          <w:sz w:val="28"/>
          <w:szCs w:val="28"/>
          <w:lang w:val="en-US"/>
        </w:rPr>
        <w:t>CopyTest</w:t>
      </w:r>
      <w:r w:rsidR="00111918">
        <w:rPr>
          <w:bCs/>
          <w:sz w:val="28"/>
          <w:szCs w:val="28"/>
        </w:rPr>
        <w:t xml:space="preserve">» </w:t>
      </w:r>
      <w:r w:rsidR="005B065F">
        <w:rPr>
          <w:bCs/>
          <w:sz w:val="28"/>
          <w:szCs w:val="28"/>
        </w:rPr>
        <w:t xml:space="preserve">командой </w:t>
      </w:r>
      <w:r w:rsidR="005B065F">
        <w:rPr>
          <w:bCs/>
          <w:sz w:val="28"/>
          <w:szCs w:val="28"/>
          <w:lang w:val="en-US"/>
        </w:rPr>
        <w:t>xcopy</w:t>
      </w:r>
      <w:r w:rsidR="005B065F" w:rsidRPr="005B065F">
        <w:rPr>
          <w:bCs/>
          <w:sz w:val="28"/>
          <w:szCs w:val="28"/>
        </w:rPr>
        <w:t xml:space="preserve"> /</w:t>
      </w:r>
      <w:r w:rsidR="005B065F">
        <w:rPr>
          <w:bCs/>
          <w:sz w:val="28"/>
          <w:szCs w:val="28"/>
          <w:lang w:val="en-US"/>
        </w:rPr>
        <w:t>e</w:t>
      </w:r>
      <w:r w:rsidR="003650D1" w:rsidRPr="003650D1">
        <w:rPr>
          <w:bCs/>
          <w:sz w:val="28"/>
          <w:szCs w:val="28"/>
        </w:rPr>
        <w:t xml:space="preserve"> (</w:t>
      </w:r>
      <w:r w:rsidR="003650D1">
        <w:rPr>
          <w:bCs/>
          <w:sz w:val="28"/>
          <w:szCs w:val="28"/>
        </w:rPr>
        <w:t>рисунок 8)</w:t>
      </w:r>
      <w:r w:rsidR="000948DD">
        <w:rPr>
          <w:bCs/>
          <w:sz w:val="28"/>
          <w:szCs w:val="28"/>
        </w:rPr>
        <w:t>.</w:t>
      </w:r>
    </w:p>
    <w:p w14:paraId="70394D58" w14:textId="77777777" w:rsidR="00111918" w:rsidRDefault="00111918" w:rsidP="00111918">
      <w:pPr>
        <w:keepNext/>
        <w:spacing w:line="360" w:lineRule="auto"/>
        <w:ind w:firstLine="709"/>
        <w:jc w:val="center"/>
      </w:pPr>
      <w:r w:rsidRPr="00111918">
        <w:rPr>
          <w:b/>
          <w:sz w:val="28"/>
          <w:szCs w:val="28"/>
        </w:rPr>
        <w:drawing>
          <wp:inline distT="0" distB="0" distL="0" distR="0" wp14:anchorId="062C5962" wp14:editId="14EBFADF">
            <wp:extent cx="5186256" cy="31075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691" cy="31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18A5" w14:textId="426E3A4D" w:rsidR="003B56FF" w:rsidRPr="00111918" w:rsidRDefault="00111918" w:rsidP="00111918">
      <w:pPr>
        <w:pStyle w:val="af1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EA05FA">
          <w:rPr>
            <w:noProof/>
          </w:rPr>
          <w:t>8</w:t>
        </w:r>
      </w:fldSimple>
    </w:p>
    <w:p w14:paraId="347EF8AA" w14:textId="534B397B" w:rsidR="003B56FF" w:rsidRDefault="00FC444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Как можно увидеть, файлы успешно скопировались.</w:t>
      </w:r>
    </w:p>
    <w:p w14:paraId="07E911E8" w14:textId="1360AC2E" w:rsidR="00EA05FA" w:rsidRDefault="00EA05F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EBA0B57" w14:textId="29B24E98" w:rsidR="00EA05FA" w:rsidRPr="00EA05FA" w:rsidRDefault="00EA05F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5.</w:t>
      </w:r>
    </w:p>
    <w:p w14:paraId="58B8E350" w14:textId="563C4FAB" w:rsidR="00FC4441" w:rsidRDefault="00EA05F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Переименуем папку «</w:t>
      </w:r>
      <w:r>
        <w:rPr>
          <w:bCs/>
          <w:sz w:val="28"/>
          <w:szCs w:val="28"/>
          <w:lang w:val="en-US"/>
        </w:rPr>
        <w:t>Cat</w:t>
      </w:r>
      <w:r>
        <w:rPr>
          <w:bCs/>
          <w:sz w:val="28"/>
          <w:szCs w:val="28"/>
        </w:rPr>
        <w:t>» в «</w:t>
      </w:r>
      <w:r>
        <w:rPr>
          <w:bCs/>
          <w:sz w:val="28"/>
          <w:szCs w:val="28"/>
          <w:lang w:val="en-US"/>
        </w:rPr>
        <w:t>Dog</w:t>
      </w:r>
      <w:r>
        <w:rPr>
          <w:bCs/>
          <w:sz w:val="28"/>
          <w:szCs w:val="28"/>
        </w:rPr>
        <w:t>»</w:t>
      </w:r>
      <w:r w:rsidRPr="00EA05F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помощью команды </w:t>
      </w:r>
      <w:r>
        <w:rPr>
          <w:bCs/>
          <w:sz w:val="28"/>
          <w:szCs w:val="28"/>
          <w:lang w:val="en-US"/>
        </w:rPr>
        <w:t>rename</w:t>
      </w:r>
      <w:r w:rsidRPr="00EA05FA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рисунок 9).</w:t>
      </w:r>
    </w:p>
    <w:p w14:paraId="41D6A64E" w14:textId="77777777" w:rsidR="00EA05FA" w:rsidRDefault="00EA05FA" w:rsidP="00EA05FA">
      <w:pPr>
        <w:keepNext/>
        <w:spacing w:line="360" w:lineRule="auto"/>
        <w:ind w:firstLine="709"/>
      </w:pPr>
      <w:r w:rsidRPr="00EA05FA">
        <w:rPr>
          <w:bCs/>
          <w:sz w:val="28"/>
          <w:szCs w:val="28"/>
        </w:rPr>
        <w:drawing>
          <wp:inline distT="0" distB="0" distL="0" distR="0" wp14:anchorId="593AB138" wp14:editId="106EB61F">
            <wp:extent cx="5605780" cy="33589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9748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24DE" w14:textId="355C76E5" w:rsidR="00EA05FA" w:rsidRPr="00EA05FA" w:rsidRDefault="00EA05FA" w:rsidP="00EA05FA">
      <w:pPr>
        <w:pStyle w:val="af1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76B6DF8D" w14:textId="2F9F2A31" w:rsidR="00EA05FA" w:rsidRPr="00EA05FA" w:rsidRDefault="0023787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Переименование прошло успешно</w:t>
      </w:r>
      <w:r w:rsidR="00841B3A">
        <w:rPr>
          <w:bCs/>
          <w:sz w:val="28"/>
          <w:szCs w:val="28"/>
        </w:rPr>
        <w:t>.</w:t>
      </w:r>
    </w:p>
    <w:p w14:paraId="2C945D3D" w14:textId="77777777" w:rsidR="00EA05FA" w:rsidRDefault="00EA05FA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F3CCD04" w14:textId="228E4654" w:rsidR="00D44D14" w:rsidRPr="00E5502C" w:rsidRDefault="00575E0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5502C">
        <w:rPr>
          <w:b/>
          <w:sz w:val="28"/>
          <w:szCs w:val="28"/>
        </w:rPr>
        <w:t>Выводы.</w:t>
      </w:r>
    </w:p>
    <w:p w14:paraId="6D318B31" w14:textId="2BABDC90" w:rsidR="00D44D14" w:rsidRPr="007E37F6" w:rsidRDefault="007E37F6">
      <w:pPr>
        <w:spacing w:line="360" w:lineRule="auto"/>
        <w:ind w:firstLine="709"/>
        <w:jc w:val="both"/>
        <w:rPr>
          <w:rStyle w:val="ac"/>
          <w:b w:val="0"/>
          <w:bCs w:val="0"/>
          <w:smallCaps w:val="0"/>
          <w:spacing w:val="0"/>
          <w:sz w:val="28"/>
          <w:szCs w:val="28"/>
        </w:rPr>
      </w:pPr>
      <w:r>
        <w:rPr>
          <w:rStyle w:val="ac"/>
          <w:b w:val="0"/>
          <w:bCs w:val="0"/>
          <w:smallCaps w:val="0"/>
          <w:spacing w:val="0"/>
          <w:sz w:val="28"/>
          <w:szCs w:val="28"/>
        </w:rPr>
        <w:t xml:space="preserve">В данной практической работе были получены навыки работы с файлами и каталогами в ОС </w:t>
      </w:r>
      <w:r>
        <w:rPr>
          <w:rStyle w:val="ac"/>
          <w:b w:val="0"/>
          <w:bCs w:val="0"/>
          <w:smallCaps w:val="0"/>
          <w:spacing w:val="0"/>
          <w:sz w:val="28"/>
          <w:szCs w:val="28"/>
          <w:lang w:val="en-US"/>
        </w:rPr>
        <w:t>Windows</w:t>
      </w:r>
      <w:r w:rsidRPr="007E37F6">
        <w:rPr>
          <w:rStyle w:val="ac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c"/>
          <w:b w:val="0"/>
          <w:bCs w:val="0"/>
          <w:smallCaps w:val="0"/>
          <w:spacing w:val="0"/>
          <w:sz w:val="28"/>
          <w:szCs w:val="28"/>
        </w:rPr>
        <w:t>с помощью встроенных средств через командную строку.</w:t>
      </w:r>
    </w:p>
    <w:sectPr w:rsidR="00D44D14" w:rsidRPr="007E37F6">
      <w:headerReference w:type="default" r:id="rId17"/>
      <w:footerReference w:type="default" r:id="rId18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AD95B" w14:textId="77777777" w:rsidR="007D75DC" w:rsidRDefault="007D75DC">
      <w:r>
        <w:separator/>
      </w:r>
    </w:p>
  </w:endnote>
  <w:endnote w:type="continuationSeparator" w:id="0">
    <w:p w14:paraId="356ACE36" w14:textId="77777777" w:rsidR="007D75DC" w:rsidRDefault="007D7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1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Verdana">
    <w:panose1 w:val="020B0604030504040204"/>
    <w:charset w:val="01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1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E51A1" w14:textId="77777777" w:rsidR="00D44D14" w:rsidRDefault="00575E05">
    <w:pPr>
      <w:pStyle w:val="afb"/>
      <w:tabs>
        <w:tab w:val="clear" w:pos="9355"/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  <w:p w14:paraId="499E4DB4" w14:textId="77777777" w:rsidR="00D44D14" w:rsidRDefault="00D44D14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3C49C" w14:textId="77777777" w:rsidR="007D75DC" w:rsidRDefault="007D75DC">
      <w:r>
        <w:separator/>
      </w:r>
    </w:p>
  </w:footnote>
  <w:footnote w:type="continuationSeparator" w:id="0">
    <w:p w14:paraId="72EFFF81" w14:textId="77777777" w:rsidR="007D75DC" w:rsidRDefault="007D75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E0865" w14:textId="77777777" w:rsidR="00D44D14" w:rsidRDefault="00575E05">
    <w:pPr>
      <w:pStyle w:val="afd"/>
      <w:ind w:right="-1"/>
      <w:jc w:val="right"/>
    </w:pPr>
    <w:r>
      <w:t xml:space="preserve">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B24"/>
    <w:rsid w:val="000948DD"/>
    <w:rsid w:val="000F5D1A"/>
    <w:rsid w:val="00111918"/>
    <w:rsid w:val="00133083"/>
    <w:rsid w:val="00144E4A"/>
    <w:rsid w:val="00150308"/>
    <w:rsid w:val="0015680D"/>
    <w:rsid w:val="00181821"/>
    <w:rsid w:val="001B7A73"/>
    <w:rsid w:val="002132BE"/>
    <w:rsid w:val="00225B24"/>
    <w:rsid w:val="00237878"/>
    <w:rsid w:val="00323C25"/>
    <w:rsid w:val="003650D1"/>
    <w:rsid w:val="003B56FF"/>
    <w:rsid w:val="003C53C1"/>
    <w:rsid w:val="003F3E3B"/>
    <w:rsid w:val="00411E65"/>
    <w:rsid w:val="0052045C"/>
    <w:rsid w:val="005720C2"/>
    <w:rsid w:val="00575E05"/>
    <w:rsid w:val="005A284F"/>
    <w:rsid w:val="005B065F"/>
    <w:rsid w:val="006B78B7"/>
    <w:rsid w:val="00715BD2"/>
    <w:rsid w:val="00777A6E"/>
    <w:rsid w:val="00791D96"/>
    <w:rsid w:val="007D75DC"/>
    <w:rsid w:val="007E37F6"/>
    <w:rsid w:val="00841B3A"/>
    <w:rsid w:val="008A6023"/>
    <w:rsid w:val="008B4C41"/>
    <w:rsid w:val="008D5E60"/>
    <w:rsid w:val="00947E73"/>
    <w:rsid w:val="009A6FCC"/>
    <w:rsid w:val="009C568D"/>
    <w:rsid w:val="00A073CC"/>
    <w:rsid w:val="00AE2456"/>
    <w:rsid w:val="00B7230D"/>
    <w:rsid w:val="00C068F8"/>
    <w:rsid w:val="00C90825"/>
    <w:rsid w:val="00C96672"/>
    <w:rsid w:val="00C97447"/>
    <w:rsid w:val="00D44D14"/>
    <w:rsid w:val="00E31619"/>
    <w:rsid w:val="00E5502C"/>
    <w:rsid w:val="00E5580E"/>
    <w:rsid w:val="00E8390C"/>
    <w:rsid w:val="00EA05FA"/>
    <w:rsid w:val="00EA2808"/>
    <w:rsid w:val="00EB035E"/>
    <w:rsid w:val="00F878B7"/>
    <w:rsid w:val="00FC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9BE3C"/>
  <w15:docId w15:val="{1065CD5A-3425-41AA-9D86-1F4B3F5D7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a3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link w:val="1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2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e">
    <w:name w:val="Title"/>
    <w:basedOn w:val="a"/>
    <w:next w:val="af"/>
    <w:qFormat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f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f2">
    <w:name w:val="index heading"/>
    <w:basedOn w:val="a"/>
    <w:qFormat/>
    <w:pPr>
      <w:suppressLineNumbers/>
    </w:pPr>
    <w:rPr>
      <w:rFonts w:cs="Lohit Devanagari"/>
    </w:rPr>
  </w:style>
  <w:style w:type="paragraph" w:customStyle="1" w:styleId="12">
    <w:name w:val="Название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3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5">
    <w:name w:val="Для таблиц"/>
    <w:basedOn w:val="a"/>
    <w:qFormat/>
    <w:rsid w:val="00467347"/>
  </w:style>
  <w:style w:type="paragraph" w:styleId="af6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7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8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9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Верхний и нижний колонтитулы"/>
    <w:basedOn w:val="a"/>
    <w:qFormat/>
  </w:style>
  <w:style w:type="paragraph" w:styleId="afb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c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d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e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0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1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numbering" w:customStyle="1" w:styleId="211">
    <w:name w:val="Основной текст 2 Знак1"/>
    <w:link w:val="27"/>
    <w:qFormat/>
    <w:rsid w:val="000C4C6E"/>
  </w:style>
  <w:style w:type="table" w:styleId="aff2">
    <w:name w:val="Table Grid"/>
    <w:basedOn w:val="a1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nnl\Documents\Custom%20Office%20Templates\&#1055;&#1088;&#1072;&#1082;&#1090;&#1080;&#1095;&#1077;&#1089;&#1082;&#1072;&#1103;%20(&#1054;&#1057;&#1057;,%20&#1087;&#1088;&#1086;&#1075;&#1088;&#1072;&#1084;&#1084;&#1080;&#1088;&#1086;&#1074;&#1072;&#1085;&#1080;&#1077;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F9D663-72A9-44CF-A76B-0A624D61A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Практическая (ОСС, программирование).dotx</Template>
  <TotalTime>117</TotalTime>
  <Pages>7</Pages>
  <Words>416</Words>
  <Characters>2374</Characters>
  <Application>Microsoft Office Word</Application>
  <DocSecurity>0</DocSecurity>
  <Lines>19</Lines>
  <Paragraphs>5</Paragraphs>
  <ScaleCrop>false</ScaleCrop>
  <Company>ETU</Company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Константин Липинский</dc:creator>
  <dc:description/>
  <cp:lastModifiedBy>Константин Липинский</cp:lastModifiedBy>
  <cp:revision>41</cp:revision>
  <cp:lastPrinted>2015-07-17T09:06:00Z</cp:lastPrinted>
  <dcterms:created xsi:type="dcterms:W3CDTF">2023-12-09T12:28:00Z</dcterms:created>
  <dcterms:modified xsi:type="dcterms:W3CDTF">2023-12-10T10:17:00Z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